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138" w:type="dxa"/>
        <w:jc w:val="center"/>
        <w:tblLayout w:type="fixed"/>
        <w:tblLook w:val="04A0" w:firstRow="1" w:lastRow="0" w:firstColumn="1" w:lastColumn="0" w:noHBand="0" w:noVBand="1"/>
      </w:tblPr>
      <w:tblGrid>
        <w:gridCol w:w="1242"/>
        <w:gridCol w:w="5896"/>
      </w:tblGrid>
      <w:tr w:rsidR="0097055E" w14:paraId="3A104112" w14:textId="77777777">
        <w:trPr>
          <w:trHeight w:val="1134"/>
          <w:jc w:val="center"/>
        </w:trPr>
        <w:tc>
          <w:tcPr>
            <w:tcW w:w="1242" w:type="dxa"/>
            <w:vAlign w:val="bottom"/>
          </w:tcPr>
          <w:p w14:paraId="12AF24CC" w14:textId="77777777" w:rsidR="0097055E" w:rsidRDefault="00377927">
            <w:pPr>
              <w:adjustRightInd w:val="0"/>
              <w:snapToGrid w:val="0"/>
              <w:rPr>
                <w:rFonts w:ascii="黑体" w:eastAsia="黑体"/>
                <w:sz w:val="36"/>
              </w:rPr>
            </w:pPr>
            <w:r>
              <w:rPr>
                <w:rFonts w:ascii="黑体" w:eastAsia="黑体" w:hint="eastAsia"/>
                <w:sz w:val="36"/>
              </w:rPr>
              <w:t>名称</w:t>
            </w:r>
          </w:p>
        </w:tc>
        <w:tc>
          <w:tcPr>
            <w:tcW w:w="5896" w:type="dxa"/>
            <w:vAlign w:val="bottom"/>
          </w:tcPr>
          <w:p w14:paraId="3B0B42D9" w14:textId="79CFD24D" w:rsidR="0097055E" w:rsidRDefault="009B5E36" w:rsidP="009B5E36">
            <w:pPr>
              <w:jc w:val="center"/>
              <w:rPr>
                <w:rFonts w:ascii="黑体" w:eastAsia="黑体"/>
                <w:iCs/>
                <w:sz w:val="36"/>
                <w:szCs w:val="36"/>
              </w:rPr>
            </w:pPr>
            <w:r w:rsidRPr="009B5E36">
              <w:rPr>
                <w:rFonts w:ascii="黑体" w:eastAsia="黑体" w:hint="eastAsia"/>
                <w:iCs/>
                <w:sz w:val="36"/>
                <w:szCs w:val="36"/>
              </w:rPr>
              <w:t>涡流传感器定位测速系统</w:t>
            </w:r>
          </w:p>
        </w:tc>
      </w:tr>
      <w:tr w:rsidR="0097055E" w14:paraId="54A2A716" w14:textId="77777777">
        <w:trPr>
          <w:trHeight w:val="567"/>
          <w:jc w:val="center"/>
        </w:trPr>
        <w:tc>
          <w:tcPr>
            <w:tcW w:w="1242" w:type="dxa"/>
            <w:vAlign w:val="center"/>
          </w:tcPr>
          <w:p w14:paraId="1C9D18E5" w14:textId="77777777" w:rsidR="0097055E" w:rsidRDefault="00377927">
            <w:pPr>
              <w:rPr>
                <w:rFonts w:ascii="黑体" w:eastAsia="黑体"/>
                <w:sz w:val="36"/>
              </w:rPr>
            </w:pPr>
            <w:r>
              <w:rPr>
                <w:rFonts w:ascii="黑体" w:eastAsia="黑体" w:hint="eastAsia"/>
                <w:sz w:val="36"/>
              </w:rPr>
              <w:t>编号</w:t>
            </w:r>
          </w:p>
        </w:tc>
        <w:tc>
          <w:tcPr>
            <w:tcW w:w="589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1D0DC5C" w14:textId="77777777" w:rsidR="0097055E" w:rsidRDefault="0097055E">
            <w:pPr>
              <w:jc w:val="center"/>
              <w:rPr>
                <w:rFonts w:ascii="黑体" w:eastAsia="黑体"/>
                <w:color w:val="4F81BD"/>
                <w:sz w:val="36"/>
                <w:szCs w:val="36"/>
              </w:rPr>
            </w:pPr>
          </w:p>
        </w:tc>
      </w:tr>
      <w:tr w:rsidR="0097055E" w14:paraId="4E4B0076" w14:textId="77777777">
        <w:trPr>
          <w:trHeight w:val="567"/>
          <w:jc w:val="center"/>
        </w:trPr>
        <w:tc>
          <w:tcPr>
            <w:tcW w:w="1242" w:type="dxa"/>
            <w:vAlign w:val="center"/>
          </w:tcPr>
          <w:p w14:paraId="7EF0E5E2" w14:textId="77777777" w:rsidR="0097055E" w:rsidRDefault="00377927">
            <w:pPr>
              <w:rPr>
                <w:rFonts w:ascii="黑体" w:eastAsia="黑体"/>
                <w:sz w:val="36"/>
              </w:rPr>
            </w:pPr>
            <w:r>
              <w:rPr>
                <w:rFonts w:ascii="黑体" w:eastAsia="黑体" w:hint="eastAsia"/>
                <w:sz w:val="36"/>
              </w:rPr>
              <w:t>版本</w:t>
            </w:r>
          </w:p>
        </w:tc>
        <w:tc>
          <w:tcPr>
            <w:tcW w:w="589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AB008B5" w14:textId="77777777" w:rsidR="0097055E" w:rsidRDefault="0097055E">
            <w:pPr>
              <w:jc w:val="center"/>
              <w:rPr>
                <w:rFonts w:ascii="黑体" w:eastAsia="黑体"/>
                <w:iCs/>
                <w:sz w:val="36"/>
                <w:szCs w:val="36"/>
              </w:rPr>
            </w:pPr>
          </w:p>
        </w:tc>
      </w:tr>
    </w:tbl>
    <w:p w14:paraId="2E5DA0AF" w14:textId="77777777" w:rsidR="0097055E" w:rsidRDefault="0097055E"/>
    <w:p w14:paraId="58EA300A" w14:textId="77777777" w:rsidR="0097055E" w:rsidRDefault="0097055E"/>
    <w:p w14:paraId="2B41E100" w14:textId="77777777" w:rsidR="0097055E" w:rsidRDefault="0097055E"/>
    <w:p w14:paraId="19619006" w14:textId="77777777" w:rsidR="0097055E" w:rsidRDefault="0097055E"/>
    <w:p w14:paraId="4EDEF38C" w14:textId="77777777" w:rsidR="0097055E" w:rsidRDefault="0097055E"/>
    <w:p w14:paraId="5A3212A1" w14:textId="77777777" w:rsidR="0097055E" w:rsidRDefault="0097055E"/>
    <w:p w14:paraId="4E01A359" w14:textId="77777777" w:rsidR="0097055E" w:rsidRDefault="0097055E"/>
    <w:p w14:paraId="2FE466A6" w14:textId="77777777" w:rsidR="0097055E" w:rsidRDefault="0097055E"/>
    <w:p w14:paraId="6842B58F" w14:textId="77777777" w:rsidR="0097055E" w:rsidRDefault="0097055E">
      <w:pPr>
        <w:pStyle w:val="TOC4"/>
        <w:spacing w:before="156" w:after="156"/>
        <w:ind w:firstLine="420"/>
        <w:jc w:val="right"/>
      </w:pPr>
    </w:p>
    <w:p w14:paraId="623C252F" w14:textId="77777777" w:rsidR="0097055E" w:rsidRDefault="0097055E">
      <w:pPr>
        <w:sectPr w:rsidR="0097055E" w:rsidSect="00EF243F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567" w:right="567" w:bottom="567" w:left="1418" w:header="851" w:footer="567" w:gutter="0"/>
          <w:pgNumType w:start="1"/>
          <w:cols w:space="425"/>
          <w:titlePg/>
          <w:docGrid w:linePitch="312"/>
        </w:sectPr>
      </w:pPr>
    </w:p>
    <w:tbl>
      <w:tblPr>
        <w:tblpPr w:leftFromText="180" w:rightFromText="180" w:vertAnchor="text" w:tblpXSpec="center" w:tblpY="1"/>
        <w:tblOverlap w:val="never"/>
        <w:tblW w:w="9854" w:type="dxa"/>
        <w:tblBorders>
          <w:top w:val="single" w:sz="12" w:space="0" w:color="00539E"/>
          <w:left w:val="single" w:sz="12" w:space="0" w:color="00539E"/>
          <w:bottom w:val="single" w:sz="4" w:space="0" w:color="00539E"/>
          <w:right w:val="single" w:sz="12" w:space="0" w:color="00539E"/>
          <w:insideH w:val="single" w:sz="4" w:space="0" w:color="00539E"/>
          <w:insideV w:val="single" w:sz="4" w:space="0" w:color="00539E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3780"/>
        <w:gridCol w:w="1080"/>
        <w:gridCol w:w="3806"/>
      </w:tblGrid>
      <w:tr w:rsidR="0097055E" w14:paraId="58157D8D" w14:textId="77777777" w:rsidTr="00EA1712">
        <w:tc>
          <w:tcPr>
            <w:tcW w:w="1188" w:type="dxa"/>
            <w:vAlign w:val="center"/>
          </w:tcPr>
          <w:p w14:paraId="386B6E0A" w14:textId="77777777" w:rsidR="0097055E" w:rsidRDefault="00377927" w:rsidP="00377927">
            <w:pPr>
              <w:spacing w:beforeLines="50" w:before="120" w:afterLines="50" w:after="120"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lastRenderedPageBreak/>
              <w:t>编  制</w:t>
            </w:r>
          </w:p>
        </w:tc>
        <w:tc>
          <w:tcPr>
            <w:tcW w:w="3780" w:type="dxa"/>
            <w:vAlign w:val="center"/>
          </w:tcPr>
          <w:p w14:paraId="0C695A0A" w14:textId="77777777" w:rsidR="0097055E" w:rsidRDefault="0097055E" w:rsidP="00377927">
            <w:pPr>
              <w:spacing w:beforeLines="50" w:before="120" w:afterLines="50" w:after="120" w:line="240" w:lineRule="atLeast"/>
              <w:rPr>
                <w:rFonts w:ascii="宋体" w:hAnsi="宋体" w:hint="eastAsia"/>
                <w:color w:val="4F81BD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40AFF465" w14:textId="77777777" w:rsidR="0097055E" w:rsidRDefault="00377927" w:rsidP="00377927">
            <w:pPr>
              <w:spacing w:beforeLines="50" w:before="120" w:afterLines="50" w:after="120"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工　艺</w:t>
            </w:r>
          </w:p>
        </w:tc>
        <w:tc>
          <w:tcPr>
            <w:tcW w:w="3806" w:type="dxa"/>
            <w:vAlign w:val="center"/>
          </w:tcPr>
          <w:p w14:paraId="393F9A76" w14:textId="77777777" w:rsidR="0097055E" w:rsidRDefault="0097055E" w:rsidP="00377927">
            <w:pPr>
              <w:spacing w:beforeLines="50" w:before="120" w:afterLines="50" w:after="120" w:line="240" w:lineRule="atLeast"/>
              <w:ind w:right="240"/>
              <w:rPr>
                <w:rFonts w:ascii="仿宋_GB2312" w:eastAsia="仿宋_GB2312"/>
                <w:sz w:val="24"/>
              </w:rPr>
            </w:pPr>
          </w:p>
        </w:tc>
      </w:tr>
      <w:tr w:rsidR="0097055E" w14:paraId="4A8F6917" w14:textId="77777777" w:rsidTr="00EA1712">
        <w:tc>
          <w:tcPr>
            <w:tcW w:w="1188" w:type="dxa"/>
            <w:vAlign w:val="center"/>
          </w:tcPr>
          <w:p w14:paraId="4B7E7E83" w14:textId="77777777" w:rsidR="0097055E" w:rsidRDefault="00377927" w:rsidP="00377927">
            <w:pPr>
              <w:spacing w:beforeLines="50" w:before="120" w:afterLines="50" w:after="120"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校  核</w:t>
            </w:r>
          </w:p>
        </w:tc>
        <w:tc>
          <w:tcPr>
            <w:tcW w:w="3780" w:type="dxa"/>
            <w:vAlign w:val="center"/>
          </w:tcPr>
          <w:p w14:paraId="4EC83DD5" w14:textId="77777777" w:rsidR="0097055E" w:rsidRDefault="0097055E" w:rsidP="00377927">
            <w:pPr>
              <w:spacing w:beforeLines="50" w:before="120" w:afterLines="50" w:after="120" w:line="240" w:lineRule="atLeast"/>
              <w:rPr>
                <w:rFonts w:ascii="宋体" w:hAnsi="宋体" w:hint="eastAsia"/>
                <w:color w:val="4F81BD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72F8F0D6" w14:textId="77777777" w:rsidR="0097055E" w:rsidRDefault="00377927" w:rsidP="00377927">
            <w:pPr>
              <w:spacing w:beforeLines="50" w:before="120" w:afterLines="50" w:after="120"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标准化</w:t>
            </w:r>
          </w:p>
        </w:tc>
        <w:tc>
          <w:tcPr>
            <w:tcW w:w="3806" w:type="dxa"/>
            <w:vAlign w:val="center"/>
          </w:tcPr>
          <w:p w14:paraId="533C477D" w14:textId="77777777" w:rsidR="0097055E" w:rsidRDefault="0097055E" w:rsidP="00377927">
            <w:pPr>
              <w:spacing w:beforeLines="50" w:before="120" w:afterLines="50" w:after="120"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97055E" w14:paraId="27B0511B" w14:textId="77777777" w:rsidTr="00EA1712">
        <w:tc>
          <w:tcPr>
            <w:tcW w:w="1188" w:type="dxa"/>
            <w:vAlign w:val="center"/>
          </w:tcPr>
          <w:p w14:paraId="7ABF79A8" w14:textId="77777777" w:rsidR="0097055E" w:rsidRDefault="00377927" w:rsidP="00377927">
            <w:pPr>
              <w:spacing w:beforeLines="50" w:before="120" w:afterLines="50" w:after="120"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审  核</w:t>
            </w:r>
          </w:p>
        </w:tc>
        <w:tc>
          <w:tcPr>
            <w:tcW w:w="3780" w:type="dxa"/>
            <w:vAlign w:val="center"/>
          </w:tcPr>
          <w:p w14:paraId="1EAB2E39" w14:textId="77777777" w:rsidR="0097055E" w:rsidRDefault="0097055E" w:rsidP="00377927">
            <w:pPr>
              <w:spacing w:beforeLines="50" w:before="120" w:afterLines="50" w:after="120" w:line="240" w:lineRule="atLeast"/>
              <w:rPr>
                <w:rFonts w:ascii="仿宋_GB2312" w:eastAsia="仿宋_GB2312"/>
                <w:color w:val="4F81BD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281914DA" w14:textId="77777777" w:rsidR="0097055E" w:rsidRDefault="00377927" w:rsidP="00377927">
            <w:pPr>
              <w:spacing w:beforeLines="50" w:before="120" w:afterLines="50" w:after="120"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批  准</w:t>
            </w:r>
          </w:p>
        </w:tc>
        <w:tc>
          <w:tcPr>
            <w:tcW w:w="3806" w:type="dxa"/>
            <w:vAlign w:val="center"/>
          </w:tcPr>
          <w:p w14:paraId="6541C85C" w14:textId="77777777" w:rsidR="0097055E" w:rsidRDefault="0097055E" w:rsidP="00377927">
            <w:pPr>
              <w:spacing w:beforeLines="50" w:before="120" w:afterLines="50" w:after="120" w:line="240" w:lineRule="atLeast"/>
              <w:ind w:right="240"/>
              <w:rPr>
                <w:rFonts w:ascii="仿宋_GB2312" w:eastAsia="仿宋_GB2312"/>
                <w:color w:val="4F81BD"/>
                <w:sz w:val="24"/>
              </w:rPr>
            </w:pPr>
          </w:p>
        </w:tc>
      </w:tr>
    </w:tbl>
    <w:tbl>
      <w:tblPr>
        <w:tblW w:w="9854" w:type="dxa"/>
        <w:jc w:val="center"/>
        <w:tblBorders>
          <w:top w:val="single" w:sz="4" w:space="0" w:color="00539E"/>
          <w:left w:val="single" w:sz="12" w:space="0" w:color="00539E"/>
          <w:bottom w:val="single" w:sz="12" w:space="0" w:color="00539E"/>
          <w:right w:val="single" w:sz="12" w:space="0" w:color="00539E"/>
          <w:insideH w:val="single" w:sz="4" w:space="0" w:color="00539E"/>
          <w:insideV w:val="single" w:sz="4" w:space="0" w:color="00539E"/>
        </w:tblBorders>
        <w:tblLayout w:type="fixed"/>
        <w:tblLook w:val="04A0" w:firstRow="1" w:lastRow="0" w:firstColumn="1" w:lastColumn="0" w:noHBand="0" w:noVBand="1"/>
      </w:tblPr>
      <w:tblGrid>
        <w:gridCol w:w="960"/>
        <w:gridCol w:w="1275"/>
        <w:gridCol w:w="2162"/>
        <w:gridCol w:w="3882"/>
        <w:gridCol w:w="1575"/>
      </w:tblGrid>
      <w:tr w:rsidR="0097055E" w14:paraId="47525DD6" w14:textId="77777777">
        <w:trPr>
          <w:trHeight w:val="420"/>
          <w:tblHeader/>
          <w:jc w:val="center"/>
        </w:trPr>
        <w:tc>
          <w:tcPr>
            <w:tcW w:w="960" w:type="dxa"/>
            <w:shd w:val="clear" w:color="auto" w:fill="CCCCCC"/>
            <w:vAlign w:val="center"/>
          </w:tcPr>
          <w:p w14:paraId="322450ED" w14:textId="77777777" w:rsidR="0097055E" w:rsidRDefault="00377927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版本号</w:t>
            </w:r>
          </w:p>
        </w:tc>
        <w:tc>
          <w:tcPr>
            <w:tcW w:w="1275" w:type="dxa"/>
            <w:shd w:val="clear" w:color="auto" w:fill="CCCCCC"/>
            <w:vAlign w:val="center"/>
          </w:tcPr>
          <w:p w14:paraId="36415EF4" w14:textId="77777777" w:rsidR="0097055E" w:rsidRDefault="00377927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更改人</w:t>
            </w:r>
          </w:p>
        </w:tc>
        <w:tc>
          <w:tcPr>
            <w:tcW w:w="2162" w:type="dxa"/>
            <w:shd w:val="clear" w:color="auto" w:fill="CCCCCC"/>
            <w:vAlign w:val="center"/>
          </w:tcPr>
          <w:p w14:paraId="04E47BBA" w14:textId="77777777" w:rsidR="0097055E" w:rsidRDefault="00377927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更改日期</w:t>
            </w:r>
          </w:p>
        </w:tc>
        <w:tc>
          <w:tcPr>
            <w:tcW w:w="3882" w:type="dxa"/>
            <w:shd w:val="clear" w:color="auto" w:fill="CCCCCC"/>
            <w:vAlign w:val="center"/>
          </w:tcPr>
          <w:p w14:paraId="4C6B542E" w14:textId="77777777" w:rsidR="0097055E" w:rsidRDefault="00377927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更改说明</w:t>
            </w:r>
          </w:p>
        </w:tc>
        <w:tc>
          <w:tcPr>
            <w:tcW w:w="1575" w:type="dxa"/>
            <w:shd w:val="clear" w:color="auto" w:fill="CCCCCC"/>
            <w:vAlign w:val="center"/>
          </w:tcPr>
          <w:p w14:paraId="4C8938BC" w14:textId="77777777" w:rsidR="0097055E" w:rsidRDefault="00377927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变更编号</w:t>
            </w:r>
          </w:p>
        </w:tc>
      </w:tr>
      <w:tr w:rsidR="00FF54DB" w14:paraId="6F36A90C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3DE6B6E8" w14:textId="6C4FDA20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Style w:val="ZSH3"/>
                <w:rFonts w:asciiTheme="minorEastAsia" w:eastAsiaTheme="minorEastAsia" w:hAnsiTheme="minorEastAsia"/>
                <w:i w:val="0"/>
                <w:color w:val="auto"/>
                <w:sz w:val="24"/>
              </w:rPr>
              <w:t>A</w:t>
            </w:r>
          </w:p>
        </w:tc>
        <w:tc>
          <w:tcPr>
            <w:tcW w:w="1275" w:type="dxa"/>
            <w:vAlign w:val="center"/>
          </w:tcPr>
          <w:p w14:paraId="5703A5CA" w14:textId="00128879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41FC2979" w14:textId="0C78599D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01CFE0CD" w14:textId="4E6FF62F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  <w:r>
              <w:rPr>
                <w:rStyle w:val="ZSH3"/>
                <w:rFonts w:asciiTheme="minorEastAsia" w:eastAsiaTheme="minorEastAsia" w:hAnsiTheme="minorEastAsia" w:hint="eastAsia"/>
                <w:i w:val="0"/>
                <w:color w:val="auto"/>
                <w:sz w:val="24"/>
              </w:rPr>
              <w:t>初版创建</w:t>
            </w:r>
          </w:p>
        </w:tc>
        <w:tc>
          <w:tcPr>
            <w:tcW w:w="1575" w:type="dxa"/>
            <w:vAlign w:val="center"/>
          </w:tcPr>
          <w:p w14:paraId="1EEFC3C9" w14:textId="77777777" w:rsidR="00FF54DB" w:rsidRDefault="00FF54DB" w:rsidP="00FF54DB">
            <w:pPr>
              <w:spacing w:line="240" w:lineRule="atLeast"/>
              <w:jc w:val="left"/>
              <w:rPr>
                <w:rStyle w:val="ZSH3"/>
                <w:rFonts w:ascii="仿宋_GB2312" w:eastAsia="仿宋_GB2312"/>
                <w:sz w:val="24"/>
              </w:rPr>
            </w:pPr>
          </w:p>
        </w:tc>
      </w:tr>
      <w:tr w:rsidR="00FF54DB" w14:paraId="2BA2585E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1F001697" w14:textId="2E7BBC2E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616F619D" w14:textId="3415416D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0900BE2C" w14:textId="0D9BFBBD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7C8C544E" w14:textId="3C3D1002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E8B28A0" w14:textId="77777777" w:rsidR="00FF54DB" w:rsidRDefault="00FF54DB" w:rsidP="00FF54DB">
            <w:pPr>
              <w:spacing w:line="240" w:lineRule="atLeast"/>
              <w:rPr>
                <w:rStyle w:val="ZSH3"/>
                <w:rFonts w:ascii="仿宋_GB2312" w:eastAsia="仿宋_GB2312"/>
                <w:sz w:val="24"/>
              </w:rPr>
            </w:pPr>
          </w:p>
        </w:tc>
      </w:tr>
      <w:tr w:rsidR="00FF54DB" w14:paraId="60D5AC1A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0E24EA9D" w14:textId="0A50B724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3949420E" w14:textId="6AEFBDC9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4A77F5B1" w14:textId="78D6FE89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771962A3" w14:textId="5BEEF26C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3E9F12A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64EDAA1F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0038451B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09BFC041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1C3F2DDF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3ECF84F7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A2CD4D4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5DFDAEB0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0CA450B0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16B83938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3477E58C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76ADFB48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B8DE7AE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4F2A5C67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682383C8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35837470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0F16ABEE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73CE889F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55C40AF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4A876048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2727CBAA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3CBCEFFB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374F4501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77170283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8C862E9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602E060F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4685899D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0BFD359D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0BFE78E4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3C7086CA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3EFC38E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578A7700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60AB67BB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2AB75B8F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574042A2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574917D8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A248EE3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1D9519A1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76042159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1780582F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31C3B880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3C89CD88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D9EBBBE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7A33F3E2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7C04F267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64D44D1B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3F9EF008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4F6B39F9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F9BE1D8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1C5AA158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36200BD4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06729F0F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764CAA29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7628CB12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6036C33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4DE1C7C8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5BEC6504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16EC1F33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7B75ABB5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6C494A31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2B03B5A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6FFA2741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69BA268F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25663329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5CC5855C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2099EF9E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C8A4808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0402F1D6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6AC0EC56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063785AC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1B0FD694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49A79CFE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E3EA313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635FD241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000461BB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4326053F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24A41237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455B7E87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211E3DF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3A51AE76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6E11E532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3F92AA59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789DE37B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5C2CED01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28D1B00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51C84091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6A9EA813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63A2DE7B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7A3DFF01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376CBFE7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20AC22E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05462E4A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0A61DD0F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676A4EE1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7461040C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48E5394B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CD3D2AE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71AE2671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706A6E86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3E1EF9E0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4564CF21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476B0D23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0E3E3FC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16FC3282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4105AC78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11B65555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1AF45A46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2B37F258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C58D551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590D22AF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642A73E6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4BAD341E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4EB53C83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19DF50B9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7288899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  <w:tr w:rsidR="00FF54DB" w14:paraId="0BF8CF8A" w14:textId="77777777">
        <w:trPr>
          <w:trHeight w:val="435"/>
          <w:jc w:val="center"/>
        </w:trPr>
        <w:tc>
          <w:tcPr>
            <w:tcW w:w="960" w:type="dxa"/>
            <w:vAlign w:val="center"/>
          </w:tcPr>
          <w:p w14:paraId="67F869E4" w14:textId="77777777" w:rsidR="00FF54DB" w:rsidRDefault="00FF54DB" w:rsidP="00FF54DB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40033342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2162" w:type="dxa"/>
            <w:vAlign w:val="center"/>
          </w:tcPr>
          <w:p w14:paraId="55D2463D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3882" w:type="dxa"/>
            <w:vAlign w:val="center"/>
          </w:tcPr>
          <w:p w14:paraId="7EDD7523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0E3BDE6" w14:textId="77777777" w:rsidR="00FF54DB" w:rsidRDefault="00FF54DB" w:rsidP="00FF54DB">
            <w:pPr>
              <w:spacing w:line="240" w:lineRule="atLeast"/>
              <w:rPr>
                <w:rFonts w:ascii="仿宋_GB2312" w:eastAsia="仿宋_GB2312"/>
                <w:sz w:val="24"/>
              </w:rPr>
            </w:pPr>
          </w:p>
        </w:tc>
      </w:tr>
    </w:tbl>
    <w:p w14:paraId="633E9056" w14:textId="77777777" w:rsidR="0097055E" w:rsidRDefault="0097055E">
      <w:pPr>
        <w:sectPr w:rsidR="0097055E" w:rsidSect="00EF243F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701" w:right="1134" w:bottom="1134" w:left="1134" w:header="779" w:footer="412" w:gutter="0"/>
          <w:pgNumType w:fmt="upperRoman" w:start="1"/>
          <w:cols w:space="425"/>
          <w:docGrid w:linePitch="312"/>
        </w:sectPr>
      </w:pPr>
    </w:p>
    <w:p w14:paraId="72341DB6" w14:textId="77777777" w:rsidR="0097055E" w:rsidRDefault="00377927">
      <w:pPr>
        <w:pStyle w:val="ZSA1"/>
      </w:pPr>
      <w:bookmarkStart w:id="0" w:name="_Toc257642442"/>
      <w:bookmarkStart w:id="1" w:name="_Toc257642294"/>
      <w:r>
        <w:rPr>
          <w:rFonts w:hint="eastAsia"/>
        </w:rPr>
        <w:lastRenderedPageBreak/>
        <w:t>目   次</w:t>
      </w:r>
      <w:bookmarkEnd w:id="0"/>
      <w:bookmarkEnd w:id="1"/>
    </w:p>
    <w:p w14:paraId="5496B4D7" w14:textId="39CC772B" w:rsidR="00654BB4" w:rsidRDefault="0097055E">
      <w:pPr>
        <w:pStyle w:val="TOC1"/>
        <w:spacing w:before="60" w:after="6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fldChar w:fldCharType="begin"/>
      </w:r>
      <w:r w:rsidR="00377927">
        <w:instrText xml:space="preserve"> TOC \h \z \t "</w:instrText>
      </w:r>
      <w:r w:rsidR="00377927">
        <w:rPr>
          <w:rFonts w:hint="eastAsia"/>
        </w:rPr>
        <w:instrText>ZS</w:instrText>
      </w:r>
      <w:r w:rsidR="00377927">
        <w:instrText>_C标题2级,2,</w:instrText>
      </w:r>
      <w:r w:rsidR="00377927">
        <w:rPr>
          <w:rFonts w:hint="eastAsia"/>
        </w:rPr>
        <w:instrText xml:space="preserve"> ZS</w:instrText>
      </w:r>
      <w:r w:rsidR="00377927">
        <w:instrText>_C标题1级,1,</w:instrText>
      </w:r>
      <w:r w:rsidR="00377927">
        <w:rPr>
          <w:rFonts w:hint="eastAsia"/>
        </w:rPr>
        <w:instrText xml:space="preserve"> ZS</w:instrText>
      </w:r>
      <w:r w:rsidR="00377927">
        <w:instrText>_C标题3级,3,</w:instrText>
      </w:r>
      <w:r w:rsidR="00377927">
        <w:rPr>
          <w:rFonts w:hint="eastAsia"/>
        </w:rPr>
        <w:instrText xml:space="preserve"> ZS</w:instrText>
      </w:r>
      <w:r w:rsidR="00377927">
        <w:instrText>_F附录标识,1,</w:instrText>
      </w:r>
      <w:r w:rsidR="00377927">
        <w:rPr>
          <w:rFonts w:hint="eastAsia"/>
        </w:rPr>
        <w:instrText xml:space="preserve"> ZS</w:instrText>
      </w:r>
      <w:r w:rsidR="00377927">
        <w:instrText>_G附录标题1级,2"</w:instrText>
      </w:r>
      <w:r>
        <w:fldChar w:fldCharType="separate"/>
      </w:r>
      <w:hyperlink w:anchor="_Toc211516399" w:history="1">
        <w:r w:rsidR="00654BB4" w:rsidRPr="000C29E0">
          <w:rPr>
            <w:rStyle w:val="afe"/>
            <w:rFonts w:hint="eastAsia"/>
            <w:noProof/>
          </w:rPr>
          <w:t>1 机械接口</w:t>
        </w:r>
        <w:r w:rsidR="00654BB4">
          <w:rPr>
            <w:rFonts w:hint="eastAsia"/>
            <w:noProof/>
            <w:webHidden/>
          </w:rPr>
          <w:tab/>
        </w:r>
        <w:r w:rsidR="00654BB4">
          <w:rPr>
            <w:rFonts w:hint="eastAsia"/>
            <w:noProof/>
            <w:webHidden/>
          </w:rPr>
          <w:fldChar w:fldCharType="begin"/>
        </w:r>
        <w:r w:rsidR="00654BB4">
          <w:rPr>
            <w:rFonts w:hint="eastAsia"/>
            <w:noProof/>
            <w:webHidden/>
          </w:rPr>
          <w:instrText xml:space="preserve"> </w:instrText>
        </w:r>
        <w:r w:rsidR="00654BB4">
          <w:rPr>
            <w:noProof/>
            <w:webHidden/>
          </w:rPr>
          <w:instrText>PAGEREF _Toc211516399 \h</w:instrText>
        </w:r>
        <w:r w:rsidR="00654BB4">
          <w:rPr>
            <w:rFonts w:hint="eastAsia"/>
            <w:noProof/>
            <w:webHidden/>
          </w:rPr>
          <w:instrText xml:space="preserve"> </w:instrText>
        </w:r>
        <w:r w:rsidR="00654BB4">
          <w:rPr>
            <w:rFonts w:hint="eastAsia"/>
            <w:noProof/>
            <w:webHidden/>
          </w:rPr>
        </w:r>
        <w:r w:rsidR="00654BB4">
          <w:rPr>
            <w:rFonts w:hint="eastAsia"/>
            <w:noProof/>
            <w:webHidden/>
          </w:rPr>
          <w:fldChar w:fldCharType="separate"/>
        </w:r>
        <w:r w:rsidR="00654BB4">
          <w:rPr>
            <w:noProof/>
            <w:webHidden/>
          </w:rPr>
          <w:t>1</w:t>
        </w:r>
        <w:r w:rsidR="00654BB4">
          <w:rPr>
            <w:rFonts w:hint="eastAsia"/>
            <w:noProof/>
            <w:webHidden/>
          </w:rPr>
          <w:fldChar w:fldCharType="end"/>
        </w:r>
      </w:hyperlink>
    </w:p>
    <w:p w14:paraId="34A47665" w14:textId="6976D344" w:rsidR="00654BB4" w:rsidRDefault="00654BB4">
      <w:pPr>
        <w:pStyle w:val="TOC1"/>
        <w:spacing w:before="60" w:after="6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11516400" w:history="1">
        <w:r w:rsidRPr="000C29E0">
          <w:rPr>
            <w:rStyle w:val="afe"/>
            <w:rFonts w:hint="eastAsia"/>
            <w:noProof/>
          </w:rPr>
          <w:t>2 电气接口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_Toc211516400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5ED5D0" w14:textId="55EED20F" w:rsidR="00654BB4" w:rsidRDefault="00654BB4">
      <w:pPr>
        <w:pStyle w:val="TOC1"/>
        <w:spacing w:before="60" w:after="6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11516401" w:history="1">
        <w:r w:rsidRPr="000C29E0">
          <w:rPr>
            <w:rStyle w:val="afe"/>
            <w:rFonts w:hint="eastAsia"/>
            <w:noProof/>
          </w:rPr>
          <w:t>3 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_Toc211516401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4ECB22" w14:textId="653D4D39" w:rsidR="0097055E" w:rsidRDefault="0097055E">
      <w:pPr>
        <w:pStyle w:val="TOC1"/>
        <w:spacing w:before="60" w:after="60"/>
        <w:sectPr w:rsidR="0097055E" w:rsidSect="00EF243F">
          <w:pgSz w:w="11906" w:h="16838"/>
          <w:pgMar w:top="1701" w:right="1134" w:bottom="1134" w:left="1134" w:header="779" w:footer="412" w:gutter="0"/>
          <w:pgNumType w:fmt="upperRoman"/>
          <w:cols w:space="425"/>
          <w:docGrid w:linePitch="312"/>
        </w:sectPr>
      </w:pPr>
      <w:r>
        <w:fldChar w:fldCharType="end"/>
      </w:r>
    </w:p>
    <w:p w14:paraId="4A804625" w14:textId="69CABE5E" w:rsidR="0097055E" w:rsidRPr="00D33D38" w:rsidRDefault="00377927" w:rsidP="00D33D38">
      <w:pPr>
        <w:pStyle w:val="ZSC1"/>
        <w:spacing w:before="312" w:after="312"/>
        <w:ind w:left="0"/>
        <w:rPr>
          <w:rStyle w:val="ZSH3"/>
          <w:i w:val="0"/>
          <w:color w:val="auto"/>
        </w:rPr>
      </w:pPr>
      <w:bookmarkStart w:id="2" w:name="_Toc257639650"/>
      <w:bookmarkStart w:id="3" w:name="_Toc320792275"/>
      <w:bookmarkStart w:id="4" w:name="_Toc320791938"/>
      <w:bookmarkStart w:id="5" w:name="_Toc211516399"/>
      <w:bookmarkStart w:id="6" w:name="_Toc283037590"/>
      <w:bookmarkStart w:id="7" w:name="_Toc285458878"/>
      <w:bookmarkStart w:id="8" w:name="_Toc283904889"/>
      <w:bookmarkEnd w:id="2"/>
      <w:bookmarkEnd w:id="3"/>
      <w:bookmarkEnd w:id="4"/>
      <w:r w:rsidRPr="00D33D38">
        <w:rPr>
          <w:rStyle w:val="ZSH3"/>
          <w:rFonts w:hint="eastAsia"/>
          <w:i w:val="0"/>
          <w:color w:val="auto"/>
        </w:rPr>
        <w:lastRenderedPageBreak/>
        <w:t>机械接口</w:t>
      </w:r>
      <w:bookmarkEnd w:id="5"/>
    </w:p>
    <w:p w14:paraId="3462F807" w14:textId="073C10CF" w:rsidR="000F07E7" w:rsidRDefault="000F07E7">
      <w:pPr>
        <w:pStyle w:val="ZSA0"/>
        <w:rPr>
          <w:szCs w:val="22"/>
        </w:rPr>
      </w:pPr>
      <w:r>
        <w:rPr>
          <w:rFonts w:hint="eastAsia"/>
          <w:szCs w:val="22"/>
        </w:rPr>
        <w:t>（一）涡流传感器</w:t>
      </w:r>
    </w:p>
    <w:p w14:paraId="5FC7EEA0" w14:textId="6CA524D2" w:rsidR="00FD7FCC" w:rsidRDefault="00F558DC">
      <w:pPr>
        <w:pStyle w:val="ZSA0"/>
        <w:rPr>
          <w:szCs w:val="22"/>
        </w:rPr>
      </w:pPr>
      <w:r>
        <w:rPr>
          <w:rFonts w:hint="eastAsia"/>
          <w:szCs w:val="22"/>
        </w:rPr>
        <w:t>涡流传感器</w:t>
      </w:r>
      <w:r w:rsidR="00FD7FCC">
        <w:rPr>
          <w:rFonts w:hint="eastAsia"/>
          <w:szCs w:val="22"/>
        </w:rPr>
        <w:t>的</w:t>
      </w:r>
      <w:r w:rsidR="00B37ED3">
        <w:rPr>
          <w:rFonts w:hint="eastAsia"/>
          <w:szCs w:val="22"/>
        </w:rPr>
        <w:t>设备</w:t>
      </w:r>
      <w:r w:rsidR="00FD7FCC">
        <w:rPr>
          <w:rFonts w:hint="eastAsia"/>
          <w:szCs w:val="22"/>
        </w:rPr>
        <w:t>为</w:t>
      </w:r>
      <w:r w:rsidR="00217143">
        <w:rPr>
          <w:rFonts w:hint="eastAsia"/>
          <w:szCs w:val="22"/>
        </w:rPr>
        <w:t>615</w:t>
      </w:r>
      <w:r w:rsidR="00FD7FCC">
        <w:rPr>
          <w:szCs w:val="22"/>
        </w:rPr>
        <w:t>*</w:t>
      </w:r>
      <w:r w:rsidR="00217143">
        <w:rPr>
          <w:rFonts w:hint="eastAsia"/>
          <w:szCs w:val="22"/>
        </w:rPr>
        <w:t>136</w:t>
      </w:r>
      <w:r w:rsidR="00FD7FCC">
        <w:rPr>
          <w:szCs w:val="22"/>
        </w:rPr>
        <w:t>*</w:t>
      </w:r>
      <w:r w:rsidR="00217143">
        <w:rPr>
          <w:rFonts w:hint="eastAsia"/>
          <w:szCs w:val="22"/>
        </w:rPr>
        <w:t>10</w:t>
      </w:r>
      <w:r w:rsidR="000F07E7">
        <w:rPr>
          <w:rFonts w:hint="eastAsia"/>
          <w:szCs w:val="22"/>
        </w:rPr>
        <w:t>0</w:t>
      </w:r>
      <w:r w:rsidR="00FD7FCC">
        <w:rPr>
          <w:rFonts w:hint="eastAsia"/>
          <w:szCs w:val="22"/>
        </w:rPr>
        <w:t>（±2）</w:t>
      </w:r>
      <w:r w:rsidR="00FD7FCC">
        <w:rPr>
          <w:szCs w:val="22"/>
        </w:rPr>
        <w:t>mm</w:t>
      </w:r>
      <w:r w:rsidR="00FD7FCC">
        <w:rPr>
          <w:rFonts w:hint="eastAsia"/>
          <w:szCs w:val="22"/>
        </w:rPr>
        <w:t>，外壳采用碳钢</w:t>
      </w:r>
      <w:r w:rsidR="00CD5231">
        <w:rPr>
          <w:rFonts w:hint="eastAsia"/>
          <w:szCs w:val="22"/>
        </w:rPr>
        <w:t>或铝合金</w:t>
      </w:r>
      <w:r w:rsidR="00FD7FCC">
        <w:rPr>
          <w:rFonts w:hint="eastAsia"/>
          <w:szCs w:val="22"/>
        </w:rPr>
        <w:t>材质，</w:t>
      </w:r>
      <w:r w:rsidR="00B37ED3">
        <w:rPr>
          <w:rFonts w:hint="eastAsia"/>
          <w:szCs w:val="22"/>
        </w:rPr>
        <w:t>总</w:t>
      </w:r>
      <w:r w:rsidR="00FD7FCC">
        <w:rPr>
          <w:rFonts w:hint="eastAsia"/>
          <w:szCs w:val="22"/>
        </w:rPr>
        <w:t>重量≤</w:t>
      </w:r>
      <w:r w:rsidR="00217143">
        <w:rPr>
          <w:rFonts w:hint="eastAsia"/>
          <w:szCs w:val="22"/>
        </w:rPr>
        <w:t>1</w:t>
      </w:r>
      <w:r w:rsidR="000F07E7">
        <w:rPr>
          <w:rFonts w:hint="eastAsia"/>
          <w:szCs w:val="22"/>
        </w:rPr>
        <w:t>5</w:t>
      </w:r>
      <w:r w:rsidR="00FD7FCC">
        <w:rPr>
          <w:szCs w:val="22"/>
        </w:rPr>
        <w:t>kg</w:t>
      </w:r>
      <w:r w:rsidR="00FD7FCC">
        <w:rPr>
          <w:rFonts w:hint="eastAsia"/>
          <w:szCs w:val="22"/>
        </w:rPr>
        <w:t>，</w:t>
      </w:r>
      <w:r w:rsidR="00B37ED3">
        <w:rPr>
          <w:rFonts w:hint="eastAsia"/>
          <w:szCs w:val="22"/>
        </w:rPr>
        <w:t>如下图所示：</w:t>
      </w:r>
    </w:p>
    <w:p w14:paraId="5563B6A2" w14:textId="5026E807" w:rsidR="008A293F" w:rsidRDefault="000F07E7" w:rsidP="00B37ED3">
      <w:pPr>
        <w:pStyle w:val="ZSA0"/>
        <w:ind w:firstLineChars="0" w:firstLine="0"/>
        <w:jc w:val="center"/>
        <w:rPr>
          <w:szCs w:val="22"/>
        </w:rPr>
      </w:pPr>
      <w:r>
        <w:rPr>
          <w:noProof/>
        </w:rPr>
        <w:drawing>
          <wp:inline distT="0" distB="0" distL="0" distR="0" wp14:anchorId="0F159661" wp14:editId="4D651977">
            <wp:extent cx="6355147" cy="2708694"/>
            <wp:effectExtent l="0" t="0" r="7620" b="0"/>
            <wp:docPr id="227772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654" cy="271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4DF6" w14:textId="148E5AFC" w:rsidR="00B37ED3" w:rsidRPr="00B37ED3" w:rsidRDefault="00F558DC">
      <w:pPr>
        <w:pStyle w:val="NUDT"/>
        <w:numPr>
          <w:ilvl w:val="0"/>
          <w:numId w:val="16"/>
        </w:numPr>
        <w:snapToGrid w:val="0"/>
        <w:spacing w:line="360" w:lineRule="auto"/>
        <w:ind w:left="420" w:hangingChars="200" w:hanging="420"/>
        <w:jc w:val="center"/>
        <w:rPr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电涡流传感器</w:t>
      </w:r>
      <w:r w:rsidR="00B37ED3">
        <w:rPr>
          <w:rFonts w:ascii="宋体" w:hAnsi="宋体" w:hint="eastAsia"/>
          <w:sz w:val="21"/>
          <w:szCs w:val="21"/>
        </w:rPr>
        <w:t>尺寸图</w:t>
      </w:r>
    </w:p>
    <w:p w14:paraId="76C798CD" w14:textId="0647A07F" w:rsidR="0097055E" w:rsidRDefault="00F558DC">
      <w:pPr>
        <w:pStyle w:val="ZSA0"/>
        <w:rPr>
          <w:szCs w:val="22"/>
        </w:rPr>
      </w:pPr>
      <w:r>
        <w:rPr>
          <w:rFonts w:hint="eastAsia"/>
          <w:szCs w:val="22"/>
        </w:rPr>
        <w:t>电涡流传感器</w:t>
      </w:r>
      <w:r w:rsidR="00B37ED3" w:rsidRPr="00B37ED3">
        <w:rPr>
          <w:rFonts w:hint="eastAsia"/>
          <w:szCs w:val="22"/>
        </w:rPr>
        <w:t>安装孔直径为</w:t>
      </w:r>
      <w:r w:rsidR="00217143">
        <w:rPr>
          <w:rFonts w:hint="eastAsia"/>
          <w:szCs w:val="22"/>
        </w:rPr>
        <w:t>10</w:t>
      </w:r>
      <w:r w:rsidR="00B37ED3" w:rsidRPr="00B37ED3">
        <w:rPr>
          <w:rFonts w:hint="eastAsia"/>
          <w:szCs w:val="22"/>
        </w:rPr>
        <w:t>mm，孔数量为</w:t>
      </w:r>
      <w:r w:rsidR="00217143">
        <w:rPr>
          <w:rFonts w:hint="eastAsia"/>
          <w:szCs w:val="22"/>
        </w:rPr>
        <w:t>6</w:t>
      </w:r>
      <w:r w:rsidR="00B37ED3" w:rsidRPr="00B37ED3">
        <w:rPr>
          <w:rFonts w:hint="eastAsia"/>
          <w:szCs w:val="22"/>
        </w:rPr>
        <w:t>个，孔间距为</w:t>
      </w:r>
      <w:r w:rsidR="00217143">
        <w:rPr>
          <w:rFonts w:hint="eastAsia"/>
          <w:szCs w:val="22"/>
        </w:rPr>
        <w:t>585</w:t>
      </w:r>
      <w:r w:rsidR="00B37ED3" w:rsidRPr="00B37ED3">
        <w:rPr>
          <w:rFonts w:hint="eastAsia"/>
          <w:szCs w:val="22"/>
        </w:rPr>
        <w:t>mm（x方向）和</w:t>
      </w:r>
      <w:r w:rsidR="00217143">
        <w:rPr>
          <w:rFonts w:hint="eastAsia"/>
          <w:szCs w:val="22"/>
        </w:rPr>
        <w:t>70</w:t>
      </w:r>
      <w:r w:rsidR="00B37ED3" w:rsidRPr="00B37ED3">
        <w:rPr>
          <w:rFonts w:hint="eastAsia"/>
          <w:szCs w:val="22"/>
        </w:rPr>
        <w:t>mm（</w:t>
      </w:r>
      <w:r w:rsidR="00E561BE">
        <w:rPr>
          <w:rFonts w:hint="eastAsia"/>
          <w:szCs w:val="22"/>
        </w:rPr>
        <w:t>z</w:t>
      </w:r>
      <w:r w:rsidR="00B37ED3" w:rsidRPr="00B37ED3">
        <w:rPr>
          <w:rFonts w:hint="eastAsia"/>
          <w:szCs w:val="22"/>
        </w:rPr>
        <w:t>方向）；螺栓规格为M</w:t>
      </w:r>
      <w:r w:rsidR="00217143">
        <w:rPr>
          <w:rFonts w:hint="eastAsia"/>
          <w:szCs w:val="22"/>
        </w:rPr>
        <w:t>8</w:t>
      </w:r>
      <w:r w:rsidR="00B37ED3" w:rsidRPr="00B37ED3">
        <w:rPr>
          <w:rFonts w:hint="eastAsia"/>
          <w:szCs w:val="22"/>
        </w:rPr>
        <w:t>。</w:t>
      </w:r>
    </w:p>
    <w:p w14:paraId="55845E88" w14:textId="5FB21B1B" w:rsidR="000F07E7" w:rsidRDefault="000F07E7" w:rsidP="000F07E7">
      <w:pPr>
        <w:pStyle w:val="ZSA0"/>
        <w:rPr>
          <w:szCs w:val="22"/>
        </w:rPr>
      </w:pPr>
      <w:r>
        <w:rPr>
          <w:rFonts w:hint="eastAsia"/>
          <w:szCs w:val="22"/>
        </w:rPr>
        <w:t>（二）齿槽码牌板</w:t>
      </w:r>
    </w:p>
    <w:p w14:paraId="483E3F8D" w14:textId="4D6E5B19" w:rsidR="000F07E7" w:rsidRDefault="005476C2" w:rsidP="000F07E7">
      <w:pPr>
        <w:pStyle w:val="ZSA0"/>
        <w:rPr>
          <w:szCs w:val="22"/>
        </w:rPr>
      </w:pPr>
      <w:r w:rsidRPr="005476C2">
        <w:rPr>
          <w:rFonts w:hint="eastAsia"/>
          <w:szCs w:val="22"/>
        </w:rPr>
        <w:t>齿槽码牌板的几何尺寸和机械参数：铝合金材质，铝齿板尺寸为：43*100mm，厚度为1mm。空槽尺寸：43*100mm。</w:t>
      </w:r>
    </w:p>
    <w:p w14:paraId="3BE3B17B" w14:textId="54F743D6" w:rsidR="005476C2" w:rsidRDefault="005476C2" w:rsidP="005476C2">
      <w:pPr>
        <w:pStyle w:val="ZSA0"/>
        <w:ind w:firstLineChars="0" w:firstLine="0"/>
        <w:jc w:val="center"/>
        <w:rPr>
          <w:szCs w:val="22"/>
        </w:rPr>
      </w:pPr>
      <w:r>
        <w:rPr>
          <w:rFonts w:hint="eastAsia"/>
          <w:noProof/>
        </w:rPr>
        <w:drawing>
          <wp:inline distT="0" distB="0" distL="0" distR="0" wp14:anchorId="291C7EE5" wp14:editId="316A4574">
            <wp:extent cx="5391785" cy="1294130"/>
            <wp:effectExtent l="0" t="0" r="0" b="1270"/>
            <wp:docPr id="978502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6949" w14:textId="6876A4E4" w:rsidR="005476C2" w:rsidRPr="005476C2" w:rsidRDefault="005476C2" w:rsidP="005476C2">
      <w:pPr>
        <w:pStyle w:val="NUDT"/>
        <w:numPr>
          <w:ilvl w:val="0"/>
          <w:numId w:val="16"/>
        </w:numPr>
        <w:snapToGrid w:val="0"/>
        <w:spacing w:line="360" w:lineRule="auto"/>
        <w:ind w:left="420" w:hangingChars="200" w:hanging="420"/>
        <w:jc w:val="center"/>
        <w:rPr>
          <w:rFonts w:ascii="宋体" w:hAnsi="宋体" w:hint="eastAsia"/>
          <w:sz w:val="21"/>
          <w:szCs w:val="21"/>
        </w:rPr>
      </w:pPr>
      <w:r w:rsidRPr="005476C2">
        <w:rPr>
          <w:rFonts w:ascii="宋体" w:hAnsi="宋体" w:hint="eastAsia"/>
          <w:sz w:val="21"/>
          <w:szCs w:val="21"/>
        </w:rPr>
        <w:t>齿槽码牌板尺寸示意图</w:t>
      </w:r>
    </w:p>
    <w:p w14:paraId="6E2A558A" w14:textId="1DF7220B" w:rsidR="005476C2" w:rsidRDefault="005476C2" w:rsidP="005476C2">
      <w:pPr>
        <w:pStyle w:val="ZSA0"/>
        <w:tabs>
          <w:tab w:val="clear" w:pos="4201"/>
          <w:tab w:val="center" w:pos="426"/>
        </w:tabs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 xml:space="preserve"> </w:t>
      </w:r>
      <w:r w:rsidRPr="005476C2">
        <w:rPr>
          <w:rFonts w:hint="eastAsia"/>
          <w:szCs w:val="22"/>
        </w:rPr>
        <w:t>齿槽码牌板</w:t>
      </w:r>
      <w:r>
        <w:rPr>
          <w:rFonts w:hint="eastAsia"/>
          <w:szCs w:val="22"/>
        </w:rPr>
        <w:t>安装在20*40的铝合金型材上，铝型材利用两个50*50的角钢固定在两个滑轨支座上，其安装示意图如下：</w:t>
      </w:r>
    </w:p>
    <w:p w14:paraId="1188220F" w14:textId="39A5B6ED" w:rsidR="000F07E7" w:rsidRDefault="000F07E7" w:rsidP="000F07E7">
      <w:pPr>
        <w:pStyle w:val="ZSA0"/>
        <w:ind w:firstLineChars="0" w:firstLine="0"/>
        <w:jc w:val="center"/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4E7D1EFA" wp14:editId="5CF838BE">
            <wp:extent cx="4057015" cy="3809365"/>
            <wp:effectExtent l="0" t="0" r="635" b="635"/>
            <wp:docPr id="9188103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015" cy="3809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ADC40E" w14:textId="2F5D0A47" w:rsidR="000F07E7" w:rsidRPr="00DF53A7" w:rsidRDefault="005476C2" w:rsidP="00DF53A7">
      <w:pPr>
        <w:pStyle w:val="NUDT"/>
        <w:numPr>
          <w:ilvl w:val="0"/>
          <w:numId w:val="16"/>
        </w:numPr>
        <w:snapToGrid w:val="0"/>
        <w:spacing w:line="360" w:lineRule="auto"/>
        <w:ind w:left="420" w:hangingChars="200" w:hanging="420"/>
        <w:jc w:val="center"/>
        <w:rPr>
          <w:rFonts w:ascii="宋体" w:hAnsi="宋体" w:hint="eastAsia"/>
          <w:sz w:val="21"/>
          <w:szCs w:val="21"/>
        </w:rPr>
      </w:pPr>
      <w:r w:rsidRPr="00DF53A7">
        <w:rPr>
          <w:rFonts w:ascii="宋体" w:hAnsi="宋体" w:hint="eastAsia"/>
          <w:sz w:val="21"/>
          <w:szCs w:val="21"/>
        </w:rPr>
        <w:t>齿槽码牌板</w:t>
      </w:r>
      <w:r w:rsidR="000F07E7" w:rsidRPr="00DF53A7">
        <w:rPr>
          <w:rFonts w:ascii="宋体" w:hAnsi="宋体" w:hint="eastAsia"/>
          <w:sz w:val="21"/>
          <w:szCs w:val="21"/>
        </w:rPr>
        <w:t>安装示意图</w:t>
      </w:r>
    </w:p>
    <w:p w14:paraId="27C1F413" w14:textId="64D22367" w:rsidR="005476C2" w:rsidRDefault="005476C2" w:rsidP="005476C2">
      <w:pPr>
        <w:pStyle w:val="ZSA0"/>
        <w:rPr>
          <w:szCs w:val="22"/>
        </w:rPr>
      </w:pPr>
      <w:r>
        <w:rPr>
          <w:rFonts w:hint="eastAsia"/>
          <w:szCs w:val="22"/>
        </w:rPr>
        <w:t>（三）测速处理单元</w:t>
      </w:r>
    </w:p>
    <w:p w14:paraId="757E6F94" w14:textId="7E376254" w:rsidR="005476C2" w:rsidRDefault="005476C2" w:rsidP="005476C2">
      <w:pPr>
        <w:pStyle w:val="ZSA0"/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测速处理单元的设备为</w:t>
      </w:r>
      <w:r w:rsidR="00DF53A7">
        <w:rPr>
          <w:rFonts w:hint="eastAsia"/>
          <w:szCs w:val="22"/>
        </w:rPr>
        <w:t>448</w:t>
      </w:r>
      <w:r>
        <w:rPr>
          <w:szCs w:val="22"/>
        </w:rPr>
        <w:t>*</w:t>
      </w:r>
      <w:r>
        <w:rPr>
          <w:rFonts w:hint="eastAsia"/>
          <w:szCs w:val="22"/>
        </w:rPr>
        <w:t>13</w:t>
      </w:r>
      <w:r w:rsidR="00DF53A7">
        <w:rPr>
          <w:rFonts w:hint="eastAsia"/>
          <w:szCs w:val="22"/>
        </w:rPr>
        <w:t>3</w:t>
      </w:r>
      <w:r>
        <w:rPr>
          <w:szCs w:val="22"/>
        </w:rPr>
        <w:t>*</w:t>
      </w:r>
      <w:r w:rsidR="00DF53A7">
        <w:rPr>
          <w:rFonts w:hint="eastAsia"/>
          <w:szCs w:val="22"/>
        </w:rPr>
        <w:t>230</w:t>
      </w:r>
      <w:r>
        <w:rPr>
          <w:rFonts w:hint="eastAsia"/>
          <w:szCs w:val="22"/>
        </w:rPr>
        <w:t>（±2）</w:t>
      </w:r>
      <w:r>
        <w:rPr>
          <w:szCs w:val="22"/>
        </w:rPr>
        <w:t>mm</w:t>
      </w:r>
      <w:r>
        <w:rPr>
          <w:rFonts w:hint="eastAsia"/>
          <w:szCs w:val="22"/>
        </w:rPr>
        <w:t>，外壳采用铝合金材质，总重量≤1</w:t>
      </w:r>
      <w:r w:rsidR="00DF53A7">
        <w:rPr>
          <w:rFonts w:hint="eastAsia"/>
          <w:szCs w:val="22"/>
        </w:rPr>
        <w:t>0</w:t>
      </w:r>
      <w:r>
        <w:rPr>
          <w:szCs w:val="22"/>
        </w:rPr>
        <w:t>kg</w:t>
      </w:r>
      <w:r>
        <w:rPr>
          <w:rFonts w:hint="eastAsia"/>
          <w:szCs w:val="22"/>
        </w:rPr>
        <w:t>，如下图所示：</w:t>
      </w:r>
    </w:p>
    <w:p w14:paraId="1EF5B166" w14:textId="02079AAC" w:rsidR="005476C2" w:rsidRDefault="00DF53A7" w:rsidP="00DF53A7">
      <w:pPr>
        <w:pStyle w:val="ZSA0"/>
        <w:ind w:firstLineChars="0" w:firstLine="0"/>
        <w:jc w:val="center"/>
        <w:rPr>
          <w:szCs w:val="22"/>
        </w:rPr>
      </w:pPr>
      <w:r w:rsidRPr="00DF53A7">
        <w:rPr>
          <w:noProof/>
          <w:szCs w:val="22"/>
        </w:rPr>
        <w:drawing>
          <wp:inline distT="0" distB="0" distL="0" distR="0" wp14:anchorId="429B2268" wp14:editId="3B71E2D4">
            <wp:extent cx="4808247" cy="3588589"/>
            <wp:effectExtent l="0" t="0" r="0" b="0"/>
            <wp:docPr id="4064158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068" cy="359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68EE3" w14:textId="70DD9902" w:rsidR="00DF53A7" w:rsidRDefault="00DF53A7" w:rsidP="00DF53A7">
      <w:pPr>
        <w:pStyle w:val="NUDT"/>
        <w:numPr>
          <w:ilvl w:val="0"/>
          <w:numId w:val="16"/>
        </w:numPr>
        <w:snapToGrid w:val="0"/>
        <w:spacing w:line="360" w:lineRule="auto"/>
        <w:ind w:left="420" w:hangingChars="200" w:hanging="420"/>
        <w:jc w:val="center"/>
        <w:rPr>
          <w:rFonts w:ascii="宋体" w:hAnsi="宋体" w:hint="eastAsia"/>
          <w:sz w:val="21"/>
          <w:szCs w:val="21"/>
        </w:rPr>
      </w:pPr>
      <w:r w:rsidRPr="00DF53A7">
        <w:rPr>
          <w:rFonts w:ascii="宋体" w:hAnsi="宋体" w:hint="eastAsia"/>
          <w:sz w:val="21"/>
          <w:szCs w:val="21"/>
        </w:rPr>
        <w:t>测速处理单元示意图</w:t>
      </w:r>
    </w:p>
    <w:p w14:paraId="2BDBB43A" w14:textId="5D33A2CA" w:rsidR="00DF53A7" w:rsidRPr="00DF53A7" w:rsidRDefault="00DF53A7" w:rsidP="00DF53A7">
      <w:pPr>
        <w:pStyle w:val="ZSA0"/>
      </w:pPr>
      <w:r>
        <w:rPr>
          <w:rFonts w:hint="eastAsia"/>
        </w:rPr>
        <w:lastRenderedPageBreak/>
        <w:t>测速处理单元</w:t>
      </w:r>
      <w:r w:rsidRPr="00DF53A7">
        <w:rPr>
          <w:rFonts w:hint="eastAsia"/>
        </w:rPr>
        <w:t>安装孔直径为</w:t>
      </w:r>
      <w:r w:rsidR="001510A7">
        <w:rPr>
          <w:rFonts w:hint="eastAsia"/>
        </w:rPr>
        <w:t>7</w:t>
      </w:r>
      <w:r w:rsidRPr="00DF53A7">
        <w:rPr>
          <w:rFonts w:hint="eastAsia"/>
        </w:rPr>
        <w:t>mm，孔数量为</w:t>
      </w:r>
      <w:r w:rsidR="001510A7">
        <w:rPr>
          <w:rFonts w:hint="eastAsia"/>
        </w:rPr>
        <w:t>4</w:t>
      </w:r>
      <w:r w:rsidRPr="00DF53A7">
        <w:rPr>
          <w:rFonts w:hint="eastAsia"/>
        </w:rPr>
        <w:t>个，孔间距为</w:t>
      </w:r>
      <w:r w:rsidR="001510A7">
        <w:rPr>
          <w:rFonts w:hint="eastAsia"/>
        </w:rPr>
        <w:t>467</w:t>
      </w:r>
      <w:r w:rsidRPr="00DF53A7">
        <w:rPr>
          <w:rFonts w:hint="eastAsia"/>
        </w:rPr>
        <w:t>mm（x方向）和</w:t>
      </w:r>
      <w:r w:rsidR="001510A7">
        <w:rPr>
          <w:rFonts w:hint="eastAsia"/>
        </w:rPr>
        <w:t>57.5</w:t>
      </w:r>
      <w:r w:rsidRPr="00DF53A7">
        <w:rPr>
          <w:rFonts w:hint="eastAsia"/>
        </w:rPr>
        <w:t>mm（z方向）；螺栓规格为M</w:t>
      </w:r>
      <w:r w:rsidR="001510A7">
        <w:rPr>
          <w:rFonts w:hint="eastAsia"/>
        </w:rPr>
        <w:t>6，</w:t>
      </w:r>
      <w:r w:rsidR="001510A7" w:rsidRPr="001510A7">
        <w:rPr>
          <w:rFonts w:hint="eastAsia"/>
        </w:rPr>
        <w:t>安装座厚度为3mm；安装紧固件设备自带</w:t>
      </w:r>
      <w:r w:rsidRPr="00DF53A7">
        <w:rPr>
          <w:rFonts w:hint="eastAsia"/>
        </w:rPr>
        <w:t>。</w:t>
      </w:r>
    </w:p>
    <w:p w14:paraId="623DEB21" w14:textId="7D59A931" w:rsidR="0097055E" w:rsidRDefault="00900865" w:rsidP="00D33D38">
      <w:pPr>
        <w:pStyle w:val="ZSC1"/>
        <w:spacing w:before="312" w:after="312"/>
        <w:rPr>
          <w:rStyle w:val="ZSH3"/>
          <w:i w:val="0"/>
          <w:color w:val="auto"/>
        </w:rPr>
      </w:pPr>
      <w:bookmarkStart w:id="9" w:name="_Toc211516400"/>
      <w:r>
        <w:rPr>
          <w:rStyle w:val="ZSH3"/>
          <w:rFonts w:hint="eastAsia"/>
          <w:i w:val="0"/>
          <w:color w:val="auto"/>
        </w:rPr>
        <w:t>电气</w:t>
      </w:r>
      <w:r w:rsidR="006D702C">
        <w:rPr>
          <w:rStyle w:val="ZSH3"/>
          <w:rFonts w:hint="eastAsia"/>
          <w:i w:val="0"/>
          <w:color w:val="auto"/>
        </w:rPr>
        <w:t>接口</w:t>
      </w:r>
      <w:bookmarkEnd w:id="9"/>
    </w:p>
    <w:p w14:paraId="0EEA5E6E" w14:textId="4DF4EC38" w:rsidR="001510A7" w:rsidRPr="001510A7" w:rsidRDefault="001510A7" w:rsidP="001510A7">
      <w:pPr>
        <w:pStyle w:val="ZSA0"/>
      </w:pPr>
      <w:r>
        <w:rPr>
          <w:rFonts w:hint="eastAsia"/>
        </w:rPr>
        <w:t>（一）涡流传感器</w:t>
      </w:r>
    </w:p>
    <w:p w14:paraId="554FEC2B" w14:textId="48170559" w:rsidR="007F7417" w:rsidRDefault="00B164AE">
      <w:pPr>
        <w:pStyle w:val="ZSA0"/>
      </w:pPr>
      <w:r>
        <w:rPr>
          <w:rFonts w:hint="eastAsia"/>
        </w:rPr>
        <w:t>涡流传感器的电源和通信共用同一个</w:t>
      </w:r>
      <w:r w:rsidR="001510A7" w:rsidRPr="001510A7">
        <w:rPr>
          <w:rFonts w:hint="eastAsia"/>
        </w:rPr>
        <w:t>15芯YD28K15TSJ航空插头</w:t>
      </w:r>
      <w:r>
        <w:rPr>
          <w:rFonts w:hint="eastAsia"/>
        </w:rPr>
        <w:t>，</w:t>
      </w:r>
      <w:r w:rsidR="001510A7" w:rsidRPr="001510A7">
        <w:rPr>
          <w:rFonts w:hint="eastAsia"/>
        </w:rPr>
        <w:t>电缆采用TRVVPS8x2x0.5双绞屏蔽电缆，最大长度15米</w:t>
      </w:r>
      <w:r w:rsidR="001510A7">
        <w:rPr>
          <w:rFonts w:hint="eastAsia"/>
        </w:rPr>
        <w:t>。</w:t>
      </w:r>
      <w:r>
        <w:rPr>
          <w:rFonts w:hint="eastAsia"/>
        </w:rPr>
        <w:t>接头端子定义如下：</w:t>
      </w:r>
    </w:p>
    <w:p w14:paraId="46B49017" w14:textId="146AE1C7" w:rsidR="00735902" w:rsidRDefault="00735902" w:rsidP="00735902">
      <w:pPr>
        <w:pStyle w:val="ZSD0"/>
        <w:spacing w:before="156" w:after="156"/>
        <w:ind w:left="0"/>
      </w:pPr>
      <w:r>
        <w:rPr>
          <w:rFonts w:hint="eastAsia"/>
        </w:rPr>
        <w:t>电涡流传感器</w:t>
      </w:r>
      <w:r w:rsidR="00A23AF6">
        <w:rPr>
          <w:rFonts w:hint="eastAsia"/>
        </w:rPr>
        <w:t>接口</w:t>
      </w:r>
      <w:r>
        <w:rPr>
          <w:rFonts w:hint="eastAsia"/>
        </w:rPr>
        <w:t>定义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9"/>
        <w:gridCol w:w="1204"/>
        <w:gridCol w:w="2315"/>
        <w:gridCol w:w="1784"/>
        <w:gridCol w:w="1288"/>
      </w:tblGrid>
      <w:tr w:rsidR="001510A7" w14:paraId="691B760E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3C3BA2" w14:textId="77777777" w:rsidR="001510A7" w:rsidRPr="001510A7" w:rsidRDefault="001510A7" w:rsidP="001510A7">
            <w:pPr>
              <w:widowControl/>
              <w:jc w:val="center"/>
              <w:rPr>
                <w:b/>
                <w:bCs/>
                <w:sz w:val="18"/>
                <w:szCs w:val="18"/>
              </w:rPr>
            </w:pPr>
            <w:r w:rsidRPr="001510A7">
              <w:rPr>
                <w:rFonts w:hint="eastAsia"/>
                <w:b/>
                <w:bCs/>
                <w:sz w:val="18"/>
                <w:szCs w:val="18"/>
              </w:rPr>
              <w:t>脚号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C86102" w14:textId="77777777" w:rsidR="001510A7" w:rsidRPr="001510A7" w:rsidRDefault="001510A7" w:rsidP="001510A7">
            <w:pPr>
              <w:widowControl/>
              <w:jc w:val="center"/>
              <w:rPr>
                <w:b/>
                <w:bCs/>
                <w:sz w:val="18"/>
                <w:szCs w:val="18"/>
              </w:rPr>
            </w:pPr>
            <w:r w:rsidRPr="001510A7">
              <w:rPr>
                <w:rFonts w:hint="eastAsia"/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3E7B8A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 w:rsidRPr="001510A7">
              <w:rPr>
                <w:rFonts w:hint="eastAsia"/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1659F7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b/>
                <w:bCs/>
                <w:sz w:val="18"/>
                <w:szCs w:val="18"/>
              </w:rPr>
            </w:pPr>
            <w:r w:rsidRPr="001510A7">
              <w:rPr>
                <w:rFonts w:hint="eastAsia"/>
                <w:b/>
                <w:bCs/>
                <w:sz w:val="18"/>
                <w:szCs w:val="18"/>
              </w:rPr>
              <w:t>线色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8623E2" w14:textId="77777777" w:rsidR="001510A7" w:rsidRPr="001510A7" w:rsidRDefault="001510A7" w:rsidP="001510A7">
            <w:pPr>
              <w:widowControl/>
              <w:jc w:val="center"/>
              <w:rPr>
                <w:b/>
                <w:bCs/>
                <w:sz w:val="18"/>
                <w:szCs w:val="18"/>
              </w:rPr>
            </w:pPr>
            <w:r w:rsidRPr="001510A7">
              <w:rPr>
                <w:rFonts w:hint="eastAsia"/>
                <w:b/>
                <w:bCs/>
                <w:sz w:val="18"/>
                <w:szCs w:val="18"/>
              </w:rPr>
              <w:t>引线规格</w:t>
            </w:r>
          </w:p>
        </w:tc>
      </w:tr>
      <w:tr w:rsidR="001510A7" w14:paraId="158CFC75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CF8EF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6E0B7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PE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77192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屏蔽地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CC481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B7A3B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内部接外壳</w:t>
            </w:r>
          </w:p>
        </w:tc>
      </w:tr>
      <w:tr w:rsidR="001510A7" w14:paraId="028555EC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DD1DE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928C8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A_24V+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E7984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电源+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89658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C7C32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0.5mm2</w:t>
            </w:r>
            <w:r w:rsidRPr="001510A7">
              <w:rPr>
                <w:rFonts w:hint="eastAsia"/>
                <w:sz w:val="18"/>
                <w:szCs w:val="18"/>
              </w:rPr>
              <w:t>双绞</w:t>
            </w:r>
          </w:p>
        </w:tc>
      </w:tr>
      <w:tr w:rsidR="001510A7" w14:paraId="0C2D1773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DE459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E0B37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A_24V-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12881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电源-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BA985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2FFD2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0.5mm2</w:t>
            </w:r>
            <w:r w:rsidRPr="001510A7">
              <w:rPr>
                <w:rFonts w:hint="eastAsia"/>
                <w:sz w:val="18"/>
                <w:szCs w:val="18"/>
              </w:rPr>
              <w:t>双绞</w:t>
            </w:r>
          </w:p>
        </w:tc>
      </w:tr>
      <w:tr w:rsidR="001510A7" w14:paraId="050CD21F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94981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5B294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OUT1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0B401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通道1信号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654D7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1AB13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0.5mm2</w:t>
            </w:r>
            <w:r w:rsidRPr="001510A7">
              <w:rPr>
                <w:rFonts w:hint="eastAsia"/>
                <w:sz w:val="18"/>
                <w:szCs w:val="18"/>
              </w:rPr>
              <w:t>双绞</w:t>
            </w:r>
          </w:p>
        </w:tc>
      </w:tr>
      <w:tr w:rsidR="001510A7" w14:paraId="5B9BA4A5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5970C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09282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P_GND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5553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信号地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331A8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F870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1510A7" w14:paraId="415A1288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84479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7E3CC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OUT2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ADD1B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通道2信号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12009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6E131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0.5mm2</w:t>
            </w:r>
            <w:r w:rsidRPr="001510A7">
              <w:rPr>
                <w:rFonts w:hint="eastAsia"/>
                <w:sz w:val="18"/>
                <w:szCs w:val="18"/>
              </w:rPr>
              <w:t>双绞</w:t>
            </w:r>
          </w:p>
        </w:tc>
      </w:tr>
      <w:tr w:rsidR="001510A7" w14:paraId="2754A610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5BD74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1E103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P_GND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1E9B6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信号地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FB8BF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F31C2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1510A7" w14:paraId="1CEB0976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36B55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98C92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485_1B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29E13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调试用的485接口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6FAFF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7D609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0.5mm2</w:t>
            </w:r>
            <w:r w:rsidRPr="001510A7">
              <w:rPr>
                <w:rFonts w:hint="eastAsia"/>
                <w:sz w:val="18"/>
                <w:szCs w:val="18"/>
              </w:rPr>
              <w:t>双绞</w:t>
            </w:r>
          </w:p>
        </w:tc>
      </w:tr>
      <w:tr w:rsidR="001510A7" w14:paraId="2C6E50A0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6C6CF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5F652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485_1A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7A333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C954B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8602B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1510A7" w14:paraId="5117000C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7DF78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4D429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B_24V+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C135D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电源+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FDB55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E3228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0.5mm2</w:t>
            </w:r>
            <w:r w:rsidRPr="001510A7">
              <w:rPr>
                <w:rFonts w:hint="eastAsia"/>
                <w:sz w:val="18"/>
                <w:szCs w:val="18"/>
              </w:rPr>
              <w:t>双绞</w:t>
            </w:r>
          </w:p>
        </w:tc>
      </w:tr>
      <w:tr w:rsidR="001510A7" w14:paraId="576FCF24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9AC30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FB9DA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B_24V-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9C951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电源-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D228F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3A4A3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0.5mm2</w:t>
            </w:r>
            <w:r w:rsidRPr="001510A7">
              <w:rPr>
                <w:rFonts w:hint="eastAsia"/>
                <w:sz w:val="18"/>
                <w:szCs w:val="18"/>
              </w:rPr>
              <w:t>双绞</w:t>
            </w:r>
          </w:p>
        </w:tc>
      </w:tr>
      <w:tr w:rsidR="001510A7" w14:paraId="22B61476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A6E51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71C40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sz w:val="18"/>
                <w:szCs w:val="18"/>
              </w:rPr>
              <w:t>485_</w:t>
            </w:r>
            <w:r w:rsidRPr="001510A7">
              <w:rPr>
                <w:rFonts w:hint="eastAsia"/>
                <w:sz w:val="18"/>
                <w:szCs w:val="18"/>
              </w:rPr>
              <w:t>2</w:t>
            </w:r>
            <w:r w:rsidRPr="001510A7">
              <w:rPr>
                <w:sz w:val="18"/>
                <w:szCs w:val="18"/>
              </w:rPr>
              <w:t>B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3A2C9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数据485接口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8C333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4E9F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0.5mm2</w:t>
            </w:r>
            <w:r w:rsidRPr="001510A7">
              <w:rPr>
                <w:rFonts w:hint="eastAsia"/>
                <w:sz w:val="18"/>
                <w:szCs w:val="18"/>
              </w:rPr>
              <w:t>双绞</w:t>
            </w:r>
          </w:p>
        </w:tc>
      </w:tr>
      <w:tr w:rsidR="001510A7" w14:paraId="36C5650A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BBF85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F2431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sz w:val="18"/>
                <w:szCs w:val="18"/>
              </w:rPr>
              <w:t>485_</w:t>
            </w:r>
            <w:r w:rsidRPr="001510A7">
              <w:rPr>
                <w:rFonts w:hint="eastAsia"/>
                <w:sz w:val="18"/>
                <w:szCs w:val="18"/>
              </w:rPr>
              <w:t>2</w:t>
            </w:r>
            <w:r w:rsidRPr="001510A7">
              <w:rPr>
                <w:sz w:val="18"/>
                <w:szCs w:val="18"/>
              </w:rPr>
              <w:t>A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C1B3B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D7F73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F3086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1510A7" w14:paraId="4D0BA0AC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1FABD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CF0CA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OUT3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3DD6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通道3信号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72D63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4DEFF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0.5mm2</w:t>
            </w:r>
            <w:r w:rsidRPr="001510A7">
              <w:rPr>
                <w:rFonts w:hint="eastAsia"/>
                <w:sz w:val="18"/>
                <w:szCs w:val="18"/>
              </w:rPr>
              <w:t>双绞</w:t>
            </w:r>
          </w:p>
        </w:tc>
      </w:tr>
      <w:tr w:rsidR="001510A7" w14:paraId="53068D36" w14:textId="77777777" w:rsidTr="001510A7">
        <w:trPr>
          <w:trHeight w:hRule="exact" w:val="318"/>
          <w:jc w:val="center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FBDA0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867B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P_GND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5F0FA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center"/>
              <w:rPr>
                <w:rFonts w:hint="eastAsia"/>
                <w:sz w:val="18"/>
                <w:szCs w:val="18"/>
              </w:rPr>
            </w:pPr>
            <w:r w:rsidRPr="001510A7">
              <w:rPr>
                <w:rFonts w:hint="eastAsia"/>
                <w:sz w:val="18"/>
                <w:szCs w:val="18"/>
              </w:rPr>
              <w:t>信号地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8DEC" w14:textId="77777777" w:rsidR="001510A7" w:rsidRPr="001510A7" w:rsidRDefault="001510A7" w:rsidP="001510A7">
            <w:pPr>
              <w:pStyle w:val="xmsonormal"/>
              <w:spacing w:after="120"/>
              <w:ind w:right="420"/>
              <w:jc w:val="righ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36E2C" w14:textId="77777777" w:rsidR="001510A7" w:rsidRPr="001510A7" w:rsidRDefault="001510A7" w:rsidP="001510A7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</w:tbl>
    <w:p w14:paraId="6EAB7915" w14:textId="06BFCCA3" w:rsidR="001510A7" w:rsidRPr="001510A7" w:rsidRDefault="001510A7" w:rsidP="001510A7">
      <w:pPr>
        <w:pStyle w:val="ZSA0"/>
      </w:pPr>
      <w:r>
        <w:rPr>
          <w:rFonts w:hint="eastAsia"/>
        </w:rPr>
        <w:t>（二）</w:t>
      </w:r>
      <w:r>
        <w:rPr>
          <w:rFonts w:hint="eastAsia"/>
          <w:szCs w:val="22"/>
        </w:rPr>
        <w:t>齿槽码牌板</w:t>
      </w:r>
    </w:p>
    <w:p w14:paraId="3F184855" w14:textId="3218D5D4" w:rsidR="001510A7" w:rsidRDefault="001510A7" w:rsidP="00E561BE">
      <w:pPr>
        <w:pStyle w:val="ZSA0"/>
      </w:pPr>
      <w:r>
        <w:rPr>
          <w:rFonts w:hint="eastAsia"/>
        </w:rPr>
        <w:t>齿槽码牌板无电气接口。</w:t>
      </w:r>
    </w:p>
    <w:p w14:paraId="30A29A34" w14:textId="7219E802" w:rsidR="001510A7" w:rsidRDefault="001510A7" w:rsidP="00E561BE">
      <w:pPr>
        <w:pStyle w:val="ZSA0"/>
      </w:pPr>
      <w:r>
        <w:rPr>
          <w:rFonts w:hint="eastAsia"/>
        </w:rPr>
        <w:t>（三）测速处理单元</w:t>
      </w:r>
    </w:p>
    <w:p w14:paraId="353753DE" w14:textId="3A177D19" w:rsidR="001510A7" w:rsidRDefault="001510A7" w:rsidP="00E561BE">
      <w:pPr>
        <w:pStyle w:val="ZSA0"/>
      </w:pPr>
      <w:r>
        <w:rPr>
          <w:rFonts w:hint="eastAsia"/>
        </w:rPr>
        <w:t>1.电源接口</w:t>
      </w:r>
    </w:p>
    <w:p w14:paraId="0368A13B" w14:textId="1BE3E4A5" w:rsidR="001510A7" w:rsidRDefault="001510A7" w:rsidP="00E561BE">
      <w:pPr>
        <w:pStyle w:val="ZSA0"/>
      </w:pPr>
      <w:r>
        <w:rPr>
          <w:rFonts w:hint="eastAsia"/>
        </w:rPr>
        <w:t>测速处理单元的电源接口采用DP2芯公座</w:t>
      </w:r>
      <w:r w:rsidR="007D02F6">
        <w:rPr>
          <w:rFonts w:hint="eastAsia"/>
        </w:rPr>
        <w:t>，其接口定义如下：</w:t>
      </w:r>
    </w:p>
    <w:p w14:paraId="79949253" w14:textId="4EDFE283" w:rsidR="001510A7" w:rsidRDefault="001510A7" w:rsidP="007D02F6">
      <w:pPr>
        <w:pStyle w:val="ZSD0"/>
        <w:spacing w:before="156" w:after="156"/>
        <w:ind w:left="0"/>
      </w:pPr>
      <w:r>
        <w:rPr>
          <w:rFonts w:hint="eastAsia"/>
        </w:rPr>
        <w:t>测速处理单元电源接口定义</w:t>
      </w:r>
    </w:p>
    <w:tbl>
      <w:tblPr>
        <w:tblW w:w="8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4"/>
        <w:gridCol w:w="1890"/>
        <w:gridCol w:w="1816"/>
        <w:gridCol w:w="1575"/>
        <w:gridCol w:w="2150"/>
      </w:tblGrid>
      <w:tr w:rsidR="001510A7" w14:paraId="59F42510" w14:textId="77777777" w:rsidTr="001510A7">
        <w:trPr>
          <w:trHeight w:val="23"/>
          <w:jc w:val="center"/>
        </w:trPr>
        <w:tc>
          <w:tcPr>
            <w:tcW w:w="734" w:type="dxa"/>
            <w:shd w:val="clear" w:color="auto" w:fill="BFBFBF" w:themeFill="background1" w:themeFillShade="BF"/>
            <w:noWrap/>
            <w:vAlign w:val="center"/>
          </w:tcPr>
          <w:p w14:paraId="21635C10" w14:textId="77777777" w:rsidR="001510A7" w:rsidRPr="001510A7" w:rsidRDefault="001510A7" w:rsidP="00CF387C">
            <w:pPr>
              <w:widowControl/>
              <w:jc w:val="center"/>
              <w:rPr>
                <w:rFonts w:ascii="宋体" w:hAnsi="宋体" w:cs="宋体" w:hint="eastAsia"/>
                <w:b/>
                <w:bCs/>
                <w:iCs/>
                <w:sz w:val="18"/>
                <w:szCs w:val="18"/>
              </w:rPr>
            </w:pPr>
            <w:r w:rsidRPr="001510A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7BCFA25B" w14:textId="09AF8069" w:rsidR="001510A7" w:rsidRPr="001510A7" w:rsidRDefault="00BB36EE" w:rsidP="00CF387C">
            <w:pPr>
              <w:widowControl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1816" w:type="dxa"/>
            <w:shd w:val="clear" w:color="auto" w:fill="BFBFBF" w:themeFill="background1" w:themeFillShade="BF"/>
            <w:vAlign w:val="center"/>
          </w:tcPr>
          <w:p w14:paraId="67948760" w14:textId="2B809ED1" w:rsidR="001510A7" w:rsidRPr="001510A7" w:rsidRDefault="00BB36EE" w:rsidP="00CF387C">
            <w:pPr>
              <w:pStyle w:val="xmsonormal"/>
              <w:spacing w:before="0" w:beforeAutospacing="0" w:after="0" w:afterAutospacing="0"/>
              <w:ind w:right="420"/>
              <w:jc w:val="center"/>
              <w:rPr>
                <w:rFonts w:hint="eastAsia"/>
                <w:b/>
                <w:bCs/>
                <w:i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1575" w:type="dxa"/>
            <w:shd w:val="clear" w:color="auto" w:fill="BFBFBF" w:themeFill="background1" w:themeFillShade="BF"/>
            <w:vAlign w:val="center"/>
          </w:tcPr>
          <w:p w14:paraId="481A53B4" w14:textId="77777777" w:rsidR="001510A7" w:rsidRPr="001510A7" w:rsidRDefault="001510A7" w:rsidP="00CF387C">
            <w:pPr>
              <w:pStyle w:val="xmsonormal"/>
              <w:spacing w:before="0" w:beforeAutospacing="0" w:after="0" w:afterAutospacing="0"/>
              <w:ind w:right="420"/>
              <w:jc w:val="center"/>
              <w:rPr>
                <w:rFonts w:hint="eastAsia"/>
                <w:b/>
                <w:bCs/>
                <w:iCs/>
                <w:sz w:val="18"/>
                <w:szCs w:val="18"/>
              </w:rPr>
            </w:pPr>
            <w:r w:rsidRPr="001510A7">
              <w:rPr>
                <w:rFonts w:hint="eastAsia"/>
                <w:b/>
                <w:bCs/>
                <w:sz w:val="18"/>
                <w:szCs w:val="18"/>
              </w:rPr>
              <w:t>导线线规</w:t>
            </w:r>
          </w:p>
        </w:tc>
        <w:tc>
          <w:tcPr>
            <w:tcW w:w="2150" w:type="dxa"/>
            <w:shd w:val="clear" w:color="auto" w:fill="BFBFBF" w:themeFill="background1" w:themeFillShade="BF"/>
            <w:noWrap/>
            <w:vAlign w:val="center"/>
          </w:tcPr>
          <w:p w14:paraId="3509F476" w14:textId="77777777" w:rsidR="001510A7" w:rsidRPr="001510A7" w:rsidRDefault="001510A7" w:rsidP="00CF387C">
            <w:pPr>
              <w:widowControl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510A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目标设备</w:t>
            </w:r>
          </w:p>
        </w:tc>
      </w:tr>
      <w:tr w:rsidR="001510A7" w14:paraId="44C2E62B" w14:textId="77777777" w:rsidTr="00CF387C">
        <w:trPr>
          <w:trHeight w:val="23"/>
          <w:jc w:val="center"/>
        </w:trPr>
        <w:tc>
          <w:tcPr>
            <w:tcW w:w="734" w:type="dxa"/>
            <w:noWrap/>
            <w:vAlign w:val="center"/>
          </w:tcPr>
          <w:p w14:paraId="063EBA9F" w14:textId="77777777" w:rsidR="001510A7" w:rsidRPr="001510A7" w:rsidRDefault="001510A7" w:rsidP="00CF387C">
            <w:pPr>
              <w:widowControl/>
              <w:jc w:val="center"/>
              <w:rPr>
                <w:rFonts w:ascii="宋体" w:hAnsi="宋体" w:cs="宋体" w:hint="eastAsia"/>
                <w:bCs/>
                <w:iCs/>
                <w:sz w:val="18"/>
                <w:szCs w:val="18"/>
              </w:rPr>
            </w:pPr>
            <w:r w:rsidRPr="001510A7"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1</w:t>
            </w:r>
          </w:p>
        </w:tc>
        <w:tc>
          <w:tcPr>
            <w:tcW w:w="1890" w:type="dxa"/>
            <w:vAlign w:val="center"/>
          </w:tcPr>
          <w:p w14:paraId="2F8A1724" w14:textId="04446984" w:rsidR="001510A7" w:rsidRPr="001510A7" w:rsidRDefault="00BB36EE" w:rsidP="00CF387C">
            <w:pPr>
              <w:widowControl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510A7"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DC110V+</w:t>
            </w:r>
          </w:p>
        </w:tc>
        <w:tc>
          <w:tcPr>
            <w:tcW w:w="1816" w:type="dxa"/>
            <w:vAlign w:val="center"/>
          </w:tcPr>
          <w:p w14:paraId="5FA68E74" w14:textId="24377BF6" w:rsidR="001510A7" w:rsidRPr="001510A7" w:rsidRDefault="00BB36EE" w:rsidP="00CF387C">
            <w:pPr>
              <w:widowControl/>
              <w:jc w:val="center"/>
              <w:rPr>
                <w:rFonts w:ascii="宋体"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110V+</w:t>
            </w:r>
          </w:p>
        </w:tc>
        <w:tc>
          <w:tcPr>
            <w:tcW w:w="1575" w:type="dxa"/>
          </w:tcPr>
          <w:p w14:paraId="13B3D1D5" w14:textId="77777777" w:rsidR="001510A7" w:rsidRPr="001510A7" w:rsidRDefault="001510A7" w:rsidP="00CF387C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1510A7"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0.5mm</w:t>
            </w:r>
            <w:r w:rsidRPr="001510A7">
              <w:rPr>
                <w:rFonts w:ascii="宋体" w:hAnsi="宋体" w:cs="宋体" w:hint="eastAsia"/>
                <w:bCs/>
                <w:iCs/>
                <w:sz w:val="18"/>
                <w:szCs w:val="18"/>
                <w:vertAlign w:val="superscript"/>
              </w:rPr>
              <w:t>2</w:t>
            </w:r>
            <w:r w:rsidRPr="001510A7"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导线</w:t>
            </w:r>
          </w:p>
        </w:tc>
        <w:tc>
          <w:tcPr>
            <w:tcW w:w="2150" w:type="dxa"/>
            <w:noWrap/>
            <w:vAlign w:val="center"/>
          </w:tcPr>
          <w:p w14:paraId="74859C1C" w14:textId="77777777" w:rsidR="001510A7" w:rsidRPr="001510A7" w:rsidRDefault="001510A7" w:rsidP="00CF387C">
            <w:pPr>
              <w:widowControl/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510A7"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DC110+电源输入</w:t>
            </w:r>
          </w:p>
        </w:tc>
      </w:tr>
      <w:tr w:rsidR="001510A7" w14:paraId="083D1298" w14:textId="77777777" w:rsidTr="00CF387C">
        <w:trPr>
          <w:trHeight w:val="23"/>
          <w:jc w:val="center"/>
        </w:trPr>
        <w:tc>
          <w:tcPr>
            <w:tcW w:w="734" w:type="dxa"/>
            <w:noWrap/>
            <w:vAlign w:val="center"/>
          </w:tcPr>
          <w:p w14:paraId="0404CD2D" w14:textId="77777777" w:rsidR="001510A7" w:rsidRPr="001510A7" w:rsidRDefault="001510A7" w:rsidP="00CF387C">
            <w:pPr>
              <w:widowControl/>
              <w:jc w:val="center"/>
              <w:rPr>
                <w:rFonts w:ascii="宋体" w:hAnsi="宋体" w:cs="宋体" w:hint="eastAsia"/>
                <w:bCs/>
                <w:iCs/>
                <w:sz w:val="18"/>
                <w:szCs w:val="18"/>
              </w:rPr>
            </w:pPr>
            <w:r w:rsidRPr="001510A7"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2</w:t>
            </w:r>
          </w:p>
        </w:tc>
        <w:tc>
          <w:tcPr>
            <w:tcW w:w="1890" w:type="dxa"/>
            <w:vAlign w:val="center"/>
          </w:tcPr>
          <w:p w14:paraId="473FEAC0" w14:textId="472E6C04" w:rsidR="001510A7" w:rsidRPr="001510A7" w:rsidRDefault="00BB36EE" w:rsidP="00CF387C">
            <w:pPr>
              <w:widowControl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510A7"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DC110V-</w:t>
            </w:r>
          </w:p>
        </w:tc>
        <w:tc>
          <w:tcPr>
            <w:tcW w:w="1816" w:type="dxa"/>
            <w:vAlign w:val="center"/>
          </w:tcPr>
          <w:p w14:paraId="7A1D9273" w14:textId="61F1403F" w:rsidR="001510A7" w:rsidRPr="001510A7" w:rsidRDefault="00BB36EE" w:rsidP="00CF387C">
            <w:pPr>
              <w:widowControl/>
              <w:jc w:val="center"/>
              <w:rPr>
                <w:rFonts w:ascii="宋体"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110V-</w:t>
            </w:r>
          </w:p>
        </w:tc>
        <w:tc>
          <w:tcPr>
            <w:tcW w:w="1575" w:type="dxa"/>
          </w:tcPr>
          <w:p w14:paraId="5B8849A6" w14:textId="77777777" w:rsidR="001510A7" w:rsidRPr="001510A7" w:rsidRDefault="001510A7" w:rsidP="00CF387C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1510A7"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0.5mm</w:t>
            </w:r>
            <w:r w:rsidRPr="001510A7">
              <w:rPr>
                <w:rFonts w:ascii="宋体" w:hAnsi="宋体" w:cs="宋体" w:hint="eastAsia"/>
                <w:bCs/>
                <w:iCs/>
                <w:sz w:val="18"/>
                <w:szCs w:val="18"/>
                <w:vertAlign w:val="superscript"/>
              </w:rPr>
              <w:t>2</w:t>
            </w:r>
            <w:r w:rsidRPr="001510A7"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导线</w:t>
            </w:r>
          </w:p>
        </w:tc>
        <w:tc>
          <w:tcPr>
            <w:tcW w:w="2150" w:type="dxa"/>
            <w:noWrap/>
            <w:vAlign w:val="center"/>
          </w:tcPr>
          <w:p w14:paraId="167E5985" w14:textId="77777777" w:rsidR="001510A7" w:rsidRPr="001510A7" w:rsidRDefault="001510A7" w:rsidP="00CF387C">
            <w:pPr>
              <w:widowControl/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510A7"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DC110-电源输入</w:t>
            </w:r>
          </w:p>
        </w:tc>
      </w:tr>
    </w:tbl>
    <w:p w14:paraId="1E92A01F" w14:textId="6888714A" w:rsidR="001510A7" w:rsidRDefault="007D02F6" w:rsidP="00E561BE">
      <w:pPr>
        <w:pStyle w:val="ZSA0"/>
      </w:pPr>
      <w:r>
        <w:rPr>
          <w:rFonts w:hint="eastAsia"/>
        </w:rPr>
        <w:t>2.以太网通信接口</w:t>
      </w:r>
    </w:p>
    <w:p w14:paraId="2105117B" w14:textId="59363C18" w:rsidR="007D02F6" w:rsidRDefault="007D02F6" w:rsidP="00E561BE">
      <w:pPr>
        <w:pStyle w:val="ZSA0"/>
      </w:pPr>
      <w:r>
        <w:rPr>
          <w:rFonts w:hint="eastAsia"/>
        </w:rPr>
        <w:t>测速处理单元的以太网通信接口采用M12接口，其接口定义如下：</w:t>
      </w:r>
    </w:p>
    <w:p w14:paraId="540B0734" w14:textId="6EEC52D4" w:rsidR="007D02F6" w:rsidRPr="007D02F6" w:rsidRDefault="007D02F6" w:rsidP="007D02F6">
      <w:pPr>
        <w:pStyle w:val="ZSD0"/>
        <w:spacing w:before="156" w:after="156"/>
        <w:ind w:left="0"/>
      </w:pPr>
      <w:r>
        <w:rPr>
          <w:rFonts w:hint="eastAsia"/>
        </w:rPr>
        <w:t>测速处理单元以太网接口定义</w:t>
      </w:r>
    </w:p>
    <w:tbl>
      <w:tblPr>
        <w:tblW w:w="75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31"/>
        <w:gridCol w:w="1528"/>
        <w:gridCol w:w="1470"/>
        <w:gridCol w:w="2220"/>
        <w:gridCol w:w="1559"/>
      </w:tblGrid>
      <w:tr w:rsidR="007D02F6" w14:paraId="69901F33" w14:textId="77777777" w:rsidTr="007D02F6">
        <w:trPr>
          <w:trHeight w:val="23"/>
          <w:jc w:val="center"/>
        </w:trPr>
        <w:tc>
          <w:tcPr>
            <w:tcW w:w="731" w:type="dxa"/>
            <w:shd w:val="clear" w:color="auto" w:fill="BFBFBF" w:themeFill="background1" w:themeFillShade="BF"/>
            <w:noWrap/>
            <w:vAlign w:val="center"/>
          </w:tcPr>
          <w:p w14:paraId="46202876" w14:textId="77777777" w:rsidR="007D02F6" w:rsidRPr="007D02F6" w:rsidRDefault="007D02F6" w:rsidP="00CF387C">
            <w:pPr>
              <w:widowControl/>
              <w:jc w:val="center"/>
              <w:rPr>
                <w:rFonts w:hAnsi="宋体" w:cs="宋体" w:hint="eastAsia"/>
                <w:b/>
                <w:bCs/>
                <w:iCs/>
                <w:sz w:val="18"/>
                <w:szCs w:val="18"/>
              </w:rPr>
            </w:pPr>
            <w:r w:rsidRPr="007D02F6">
              <w:rPr>
                <w:rFonts w:hAnsi="宋体" w:cs="宋体" w:hint="eastAsia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528" w:type="dxa"/>
            <w:shd w:val="clear" w:color="auto" w:fill="BFBFBF" w:themeFill="background1" w:themeFillShade="BF"/>
          </w:tcPr>
          <w:p w14:paraId="5ABD1726" w14:textId="77777777" w:rsidR="007D02F6" w:rsidRPr="007D02F6" w:rsidRDefault="007D02F6" w:rsidP="00CF387C">
            <w:pPr>
              <w:widowControl/>
              <w:jc w:val="center"/>
              <w:rPr>
                <w:rFonts w:hAnsi="宋体" w:cs="宋体" w:hint="eastAsia"/>
                <w:b/>
                <w:bCs/>
                <w:sz w:val="18"/>
                <w:szCs w:val="18"/>
              </w:rPr>
            </w:pPr>
            <w:r w:rsidRPr="007D02F6">
              <w:rPr>
                <w:rFonts w:hint="eastAsia"/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1470" w:type="dxa"/>
            <w:shd w:val="clear" w:color="auto" w:fill="BFBFBF" w:themeFill="background1" w:themeFillShade="BF"/>
          </w:tcPr>
          <w:p w14:paraId="232DF64E" w14:textId="77777777" w:rsidR="007D02F6" w:rsidRPr="007D02F6" w:rsidRDefault="007D02F6" w:rsidP="00CF387C">
            <w:pPr>
              <w:pStyle w:val="xmsonormal"/>
              <w:spacing w:before="0" w:beforeAutospacing="0" w:after="0" w:afterAutospacing="0"/>
              <w:ind w:right="420"/>
              <w:jc w:val="center"/>
              <w:rPr>
                <w:rFonts w:hint="eastAsia"/>
                <w:b/>
                <w:bCs/>
                <w:iCs/>
                <w:sz w:val="18"/>
                <w:szCs w:val="18"/>
              </w:rPr>
            </w:pPr>
            <w:r w:rsidRPr="007D02F6">
              <w:rPr>
                <w:rFonts w:hint="eastAsia"/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2220" w:type="dxa"/>
            <w:shd w:val="clear" w:color="auto" w:fill="BFBFBF" w:themeFill="background1" w:themeFillShade="BF"/>
            <w:vAlign w:val="center"/>
          </w:tcPr>
          <w:p w14:paraId="354EDE96" w14:textId="77777777" w:rsidR="007D02F6" w:rsidRPr="007D02F6" w:rsidRDefault="007D02F6" w:rsidP="00CF387C">
            <w:pPr>
              <w:pStyle w:val="xmsonormal"/>
              <w:spacing w:before="0" w:beforeAutospacing="0" w:after="0" w:afterAutospacing="0"/>
              <w:ind w:right="420"/>
              <w:jc w:val="center"/>
              <w:rPr>
                <w:rFonts w:hint="eastAsia"/>
                <w:b/>
                <w:bCs/>
                <w:iCs/>
                <w:sz w:val="18"/>
                <w:szCs w:val="18"/>
              </w:rPr>
            </w:pPr>
            <w:r w:rsidRPr="007D02F6">
              <w:rPr>
                <w:rFonts w:hint="eastAsia"/>
                <w:b/>
                <w:bCs/>
                <w:sz w:val="18"/>
                <w:szCs w:val="18"/>
              </w:rPr>
              <w:t>导线线规</w:t>
            </w:r>
          </w:p>
        </w:tc>
        <w:tc>
          <w:tcPr>
            <w:tcW w:w="1559" w:type="dxa"/>
            <w:shd w:val="clear" w:color="auto" w:fill="BFBFBF" w:themeFill="background1" w:themeFillShade="BF"/>
            <w:noWrap/>
            <w:vAlign w:val="center"/>
          </w:tcPr>
          <w:p w14:paraId="2DBDE893" w14:textId="77777777" w:rsidR="007D02F6" w:rsidRPr="007D02F6" w:rsidRDefault="007D02F6" w:rsidP="00CF387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7D02F6">
              <w:rPr>
                <w:rFonts w:hAnsi="宋体" w:cs="宋体" w:hint="eastAsia"/>
                <w:b/>
                <w:bCs/>
                <w:sz w:val="18"/>
                <w:szCs w:val="18"/>
              </w:rPr>
              <w:t>目标设备</w:t>
            </w:r>
          </w:p>
        </w:tc>
      </w:tr>
      <w:tr w:rsidR="007D02F6" w14:paraId="04C2DA9B" w14:textId="77777777" w:rsidTr="007D02F6">
        <w:trPr>
          <w:trHeight w:val="23"/>
          <w:jc w:val="center"/>
        </w:trPr>
        <w:tc>
          <w:tcPr>
            <w:tcW w:w="731" w:type="dxa"/>
            <w:noWrap/>
            <w:vAlign w:val="center"/>
          </w:tcPr>
          <w:p w14:paraId="5909D286" w14:textId="77777777" w:rsidR="007D02F6" w:rsidRPr="007D02F6" w:rsidRDefault="007D02F6" w:rsidP="00CF387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7D02F6">
              <w:rPr>
                <w:rFonts w:hAnsi="宋体" w:cs="宋体" w:hint="eastAsia"/>
                <w:bCs/>
                <w:iCs/>
                <w:sz w:val="18"/>
                <w:szCs w:val="18"/>
              </w:rPr>
              <w:t>1</w:t>
            </w:r>
          </w:p>
        </w:tc>
        <w:tc>
          <w:tcPr>
            <w:tcW w:w="1528" w:type="dxa"/>
            <w:vAlign w:val="center"/>
          </w:tcPr>
          <w:p w14:paraId="68DE4734" w14:textId="77777777" w:rsidR="007D02F6" w:rsidRPr="007D02F6" w:rsidRDefault="007D02F6" w:rsidP="00CF387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7D02F6">
              <w:rPr>
                <w:rFonts w:hAnsi="宋体" w:cs="宋体" w:hint="eastAsia"/>
                <w:sz w:val="18"/>
                <w:szCs w:val="18"/>
              </w:rPr>
              <w:t>TD+</w:t>
            </w:r>
          </w:p>
        </w:tc>
        <w:tc>
          <w:tcPr>
            <w:tcW w:w="1470" w:type="dxa"/>
            <w:vAlign w:val="center"/>
          </w:tcPr>
          <w:p w14:paraId="325E7EA4" w14:textId="77777777" w:rsidR="007D02F6" w:rsidRPr="007D02F6" w:rsidRDefault="007D02F6" w:rsidP="00CF387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7D02F6">
              <w:rPr>
                <w:rFonts w:hAnsi="宋体" w:cs="宋体" w:hint="eastAsia"/>
                <w:sz w:val="18"/>
                <w:szCs w:val="18"/>
              </w:rPr>
              <w:t>发送正</w:t>
            </w:r>
          </w:p>
        </w:tc>
        <w:tc>
          <w:tcPr>
            <w:tcW w:w="2220" w:type="dxa"/>
            <w:vAlign w:val="center"/>
          </w:tcPr>
          <w:p w14:paraId="6E2D30DE" w14:textId="77777777" w:rsidR="007D02F6" w:rsidRPr="007D02F6" w:rsidRDefault="007D02F6" w:rsidP="00CF387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7D02F6">
              <w:rPr>
                <w:rFonts w:hAnsi="宋体" w:cs="宋体" w:hint="eastAsia"/>
                <w:bCs/>
                <w:iCs/>
                <w:sz w:val="18"/>
                <w:szCs w:val="18"/>
              </w:rPr>
              <w:t>M12</w:t>
            </w:r>
            <w:r w:rsidRPr="007D02F6">
              <w:rPr>
                <w:rFonts w:hAnsi="宋体" w:cs="宋体" w:hint="eastAsia"/>
                <w:bCs/>
                <w:iCs/>
                <w:sz w:val="18"/>
                <w:szCs w:val="18"/>
              </w:rPr>
              <w:t>电缆</w:t>
            </w:r>
          </w:p>
        </w:tc>
        <w:tc>
          <w:tcPr>
            <w:tcW w:w="1559" w:type="dxa"/>
            <w:noWrap/>
            <w:vAlign w:val="center"/>
          </w:tcPr>
          <w:p w14:paraId="56B8A5F0" w14:textId="64C01D14" w:rsidR="007D02F6" w:rsidRPr="007D02F6" w:rsidRDefault="00457FDD" w:rsidP="00CF387C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>
              <w:rPr>
                <w:rFonts w:hAnsi="宋体" w:cs="宋体" w:hint="eastAsia"/>
                <w:sz w:val="18"/>
                <w:szCs w:val="18"/>
              </w:rPr>
              <w:t>车辆</w:t>
            </w:r>
            <w:r w:rsidR="007D02F6" w:rsidRPr="007D02F6">
              <w:rPr>
                <w:rFonts w:hAnsi="宋体" w:cs="宋体" w:hint="eastAsia"/>
                <w:sz w:val="18"/>
                <w:szCs w:val="18"/>
              </w:rPr>
              <w:t>控制系统</w:t>
            </w:r>
          </w:p>
        </w:tc>
      </w:tr>
      <w:tr w:rsidR="00457FDD" w14:paraId="74B6DD97" w14:textId="77777777" w:rsidTr="00DC2518">
        <w:trPr>
          <w:trHeight w:val="23"/>
          <w:jc w:val="center"/>
        </w:trPr>
        <w:tc>
          <w:tcPr>
            <w:tcW w:w="731" w:type="dxa"/>
            <w:noWrap/>
            <w:vAlign w:val="center"/>
          </w:tcPr>
          <w:p w14:paraId="42492DCC" w14:textId="77777777" w:rsidR="00457FDD" w:rsidRPr="007D02F6" w:rsidRDefault="00457FDD" w:rsidP="00457FDD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7D02F6">
              <w:rPr>
                <w:rFonts w:hAnsi="宋体" w:cs="宋体" w:hint="eastAsia"/>
                <w:bCs/>
                <w:iCs/>
                <w:sz w:val="18"/>
                <w:szCs w:val="18"/>
              </w:rPr>
              <w:t>2</w:t>
            </w:r>
          </w:p>
        </w:tc>
        <w:tc>
          <w:tcPr>
            <w:tcW w:w="1528" w:type="dxa"/>
            <w:vAlign w:val="center"/>
          </w:tcPr>
          <w:p w14:paraId="0C6EBB83" w14:textId="77777777" w:rsidR="00457FDD" w:rsidRPr="007D02F6" w:rsidRDefault="00457FDD" w:rsidP="00457FDD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7D02F6">
              <w:rPr>
                <w:rFonts w:hAnsi="宋体" w:cs="宋体" w:hint="eastAsia"/>
                <w:sz w:val="18"/>
                <w:szCs w:val="18"/>
              </w:rPr>
              <w:t>RD+</w:t>
            </w:r>
          </w:p>
        </w:tc>
        <w:tc>
          <w:tcPr>
            <w:tcW w:w="1470" w:type="dxa"/>
            <w:vAlign w:val="center"/>
          </w:tcPr>
          <w:p w14:paraId="0F1C403F" w14:textId="77777777" w:rsidR="00457FDD" w:rsidRPr="007D02F6" w:rsidRDefault="00457FDD" w:rsidP="00457FDD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7D02F6">
              <w:rPr>
                <w:rFonts w:hAnsi="宋体" w:cs="宋体" w:hint="eastAsia"/>
                <w:sz w:val="18"/>
                <w:szCs w:val="18"/>
              </w:rPr>
              <w:t>接收正</w:t>
            </w:r>
          </w:p>
        </w:tc>
        <w:tc>
          <w:tcPr>
            <w:tcW w:w="2220" w:type="dxa"/>
          </w:tcPr>
          <w:p w14:paraId="49D97871" w14:textId="77777777" w:rsidR="00457FDD" w:rsidRPr="007D02F6" w:rsidRDefault="00457FDD" w:rsidP="00457FDD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</w:p>
        </w:tc>
        <w:tc>
          <w:tcPr>
            <w:tcW w:w="1559" w:type="dxa"/>
            <w:noWrap/>
          </w:tcPr>
          <w:p w14:paraId="36EE72CC" w14:textId="612DA0D6" w:rsidR="00457FDD" w:rsidRPr="007D02F6" w:rsidRDefault="00457FDD" w:rsidP="00457FDD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B2085">
              <w:rPr>
                <w:rFonts w:hAnsi="宋体" w:cs="宋体" w:hint="eastAsia"/>
                <w:sz w:val="18"/>
                <w:szCs w:val="18"/>
              </w:rPr>
              <w:t>车辆控制系统</w:t>
            </w:r>
          </w:p>
        </w:tc>
      </w:tr>
      <w:tr w:rsidR="00457FDD" w14:paraId="7506F83B" w14:textId="77777777" w:rsidTr="00DC2518">
        <w:trPr>
          <w:trHeight w:val="23"/>
          <w:jc w:val="center"/>
        </w:trPr>
        <w:tc>
          <w:tcPr>
            <w:tcW w:w="731" w:type="dxa"/>
            <w:noWrap/>
            <w:vAlign w:val="center"/>
          </w:tcPr>
          <w:p w14:paraId="265FCFC3" w14:textId="77777777" w:rsidR="00457FDD" w:rsidRPr="007D02F6" w:rsidRDefault="00457FDD" w:rsidP="00457FDD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7D02F6">
              <w:rPr>
                <w:rFonts w:hAnsi="宋体" w:cs="宋体" w:hint="eastAsia"/>
                <w:bCs/>
                <w:iCs/>
                <w:sz w:val="18"/>
                <w:szCs w:val="18"/>
              </w:rPr>
              <w:t>3</w:t>
            </w:r>
          </w:p>
        </w:tc>
        <w:tc>
          <w:tcPr>
            <w:tcW w:w="1528" w:type="dxa"/>
            <w:vAlign w:val="center"/>
          </w:tcPr>
          <w:p w14:paraId="44B22084" w14:textId="77777777" w:rsidR="00457FDD" w:rsidRPr="007D02F6" w:rsidRDefault="00457FDD" w:rsidP="00457FDD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7D02F6">
              <w:rPr>
                <w:rFonts w:hAnsi="宋体" w:cs="宋体" w:hint="eastAsia"/>
                <w:sz w:val="18"/>
                <w:szCs w:val="18"/>
              </w:rPr>
              <w:t>TD-</w:t>
            </w:r>
          </w:p>
        </w:tc>
        <w:tc>
          <w:tcPr>
            <w:tcW w:w="1470" w:type="dxa"/>
            <w:vAlign w:val="center"/>
          </w:tcPr>
          <w:p w14:paraId="00963608" w14:textId="77777777" w:rsidR="00457FDD" w:rsidRPr="007D02F6" w:rsidRDefault="00457FDD" w:rsidP="00457FDD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7D02F6">
              <w:rPr>
                <w:rFonts w:hAnsi="宋体" w:cs="宋体" w:hint="eastAsia"/>
                <w:sz w:val="18"/>
                <w:szCs w:val="18"/>
              </w:rPr>
              <w:t>发送负</w:t>
            </w:r>
          </w:p>
        </w:tc>
        <w:tc>
          <w:tcPr>
            <w:tcW w:w="2220" w:type="dxa"/>
          </w:tcPr>
          <w:p w14:paraId="1DA38EB9" w14:textId="77777777" w:rsidR="00457FDD" w:rsidRPr="007D02F6" w:rsidRDefault="00457FDD" w:rsidP="00457FDD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</w:p>
        </w:tc>
        <w:tc>
          <w:tcPr>
            <w:tcW w:w="1559" w:type="dxa"/>
            <w:noWrap/>
          </w:tcPr>
          <w:p w14:paraId="26A7236E" w14:textId="00F2E8AF" w:rsidR="00457FDD" w:rsidRPr="007D02F6" w:rsidRDefault="00457FDD" w:rsidP="00457FDD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B2085">
              <w:rPr>
                <w:rFonts w:hAnsi="宋体" w:cs="宋体" w:hint="eastAsia"/>
                <w:sz w:val="18"/>
                <w:szCs w:val="18"/>
              </w:rPr>
              <w:t>车辆控制系统</w:t>
            </w:r>
          </w:p>
        </w:tc>
      </w:tr>
      <w:tr w:rsidR="00457FDD" w14:paraId="5FFB4503" w14:textId="77777777" w:rsidTr="00DC2518">
        <w:trPr>
          <w:trHeight w:val="23"/>
          <w:jc w:val="center"/>
        </w:trPr>
        <w:tc>
          <w:tcPr>
            <w:tcW w:w="731" w:type="dxa"/>
            <w:noWrap/>
            <w:vAlign w:val="center"/>
          </w:tcPr>
          <w:p w14:paraId="276DD9A5" w14:textId="77777777" w:rsidR="00457FDD" w:rsidRPr="007D02F6" w:rsidRDefault="00457FDD" w:rsidP="00457FDD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7D02F6">
              <w:rPr>
                <w:rFonts w:hAnsi="宋体" w:cs="宋体" w:hint="eastAsia"/>
                <w:bCs/>
                <w:iCs/>
                <w:sz w:val="18"/>
                <w:szCs w:val="18"/>
              </w:rPr>
              <w:t>4</w:t>
            </w:r>
          </w:p>
        </w:tc>
        <w:tc>
          <w:tcPr>
            <w:tcW w:w="1528" w:type="dxa"/>
            <w:vAlign w:val="center"/>
          </w:tcPr>
          <w:p w14:paraId="3C4367E2" w14:textId="77777777" w:rsidR="00457FDD" w:rsidRPr="007D02F6" w:rsidRDefault="00457FDD" w:rsidP="00457FDD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7D02F6">
              <w:rPr>
                <w:rFonts w:hAnsi="宋体" w:cs="宋体" w:hint="eastAsia"/>
                <w:sz w:val="18"/>
                <w:szCs w:val="18"/>
              </w:rPr>
              <w:t>RD-</w:t>
            </w:r>
          </w:p>
        </w:tc>
        <w:tc>
          <w:tcPr>
            <w:tcW w:w="1470" w:type="dxa"/>
            <w:vAlign w:val="center"/>
          </w:tcPr>
          <w:p w14:paraId="00F513E2" w14:textId="77777777" w:rsidR="00457FDD" w:rsidRPr="007D02F6" w:rsidRDefault="00457FDD" w:rsidP="00457FDD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7D02F6">
              <w:rPr>
                <w:rFonts w:hAnsi="宋体" w:cs="宋体" w:hint="eastAsia"/>
                <w:sz w:val="18"/>
                <w:szCs w:val="18"/>
              </w:rPr>
              <w:t>接收负</w:t>
            </w:r>
          </w:p>
        </w:tc>
        <w:tc>
          <w:tcPr>
            <w:tcW w:w="2220" w:type="dxa"/>
          </w:tcPr>
          <w:p w14:paraId="55088337" w14:textId="77777777" w:rsidR="00457FDD" w:rsidRPr="007D02F6" w:rsidRDefault="00457FDD" w:rsidP="00457FDD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</w:p>
        </w:tc>
        <w:tc>
          <w:tcPr>
            <w:tcW w:w="1559" w:type="dxa"/>
            <w:noWrap/>
          </w:tcPr>
          <w:p w14:paraId="429EC513" w14:textId="6C97776D" w:rsidR="00457FDD" w:rsidRPr="007D02F6" w:rsidRDefault="00457FDD" w:rsidP="00457FDD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B2085">
              <w:rPr>
                <w:rFonts w:hAnsi="宋体" w:cs="宋体" w:hint="eastAsia"/>
                <w:sz w:val="18"/>
                <w:szCs w:val="18"/>
              </w:rPr>
              <w:t>车辆控制系统</w:t>
            </w:r>
          </w:p>
        </w:tc>
      </w:tr>
    </w:tbl>
    <w:p w14:paraId="32AE1F2F" w14:textId="496E9199" w:rsidR="00640AE2" w:rsidRDefault="00640AE2" w:rsidP="00E561BE">
      <w:pPr>
        <w:pStyle w:val="ZSA0"/>
      </w:pPr>
      <w:r>
        <w:rPr>
          <w:rFonts w:hint="eastAsia"/>
        </w:rPr>
        <w:t>以太网采用TRDP协议进行传输。</w:t>
      </w:r>
    </w:p>
    <w:p w14:paraId="4126A684" w14:textId="2DA53864" w:rsidR="00640AE2" w:rsidRDefault="00B27342" w:rsidP="00B27342">
      <w:pPr>
        <w:pStyle w:val="ZSA0"/>
        <w:ind w:firstLineChars="0"/>
      </w:pPr>
      <w:r w:rsidRPr="00B27342">
        <w:rPr>
          <w:rFonts w:hint="eastAsia"/>
        </w:rPr>
        <w:lastRenderedPageBreak/>
        <w:t>1）</w:t>
      </w:r>
      <w:r w:rsidR="00640AE2">
        <w:rPr>
          <w:rFonts w:hint="eastAsia"/>
        </w:rPr>
        <w:t>IP地址分配</w:t>
      </w:r>
    </w:p>
    <w:p w14:paraId="5C5BCD75" w14:textId="64DA7B6E" w:rsidR="00B27342" w:rsidRDefault="00B27342" w:rsidP="00B27342">
      <w:pPr>
        <w:pStyle w:val="ZSD0"/>
        <w:spacing w:before="156" w:after="156"/>
        <w:ind w:left="0"/>
      </w:pPr>
    </w:p>
    <w:tbl>
      <w:tblPr>
        <w:tblW w:w="3975" w:type="pct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61"/>
        <w:gridCol w:w="3210"/>
        <w:gridCol w:w="2083"/>
      </w:tblGrid>
      <w:tr w:rsidR="00640AE2" w:rsidRPr="009F32C2" w14:paraId="0660A2F2" w14:textId="77777777" w:rsidTr="00B27342">
        <w:trPr>
          <w:trHeight w:val="241"/>
          <w:tblHeader/>
        </w:trPr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75D2EDF8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设备</w:t>
            </w:r>
          </w:p>
        </w:tc>
        <w:tc>
          <w:tcPr>
            <w:tcW w:w="2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380038A8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IP地址</w:t>
            </w: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7B8A5EB8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子网掩码</w:t>
            </w:r>
          </w:p>
        </w:tc>
      </w:tr>
      <w:tr w:rsidR="00640AE2" w:rsidRPr="009F32C2" w14:paraId="63E707B7" w14:textId="77777777" w:rsidTr="00B27342">
        <w:trPr>
          <w:trHeight w:val="261"/>
        </w:trPr>
        <w:tc>
          <w:tcPr>
            <w:tcW w:w="1542" w:type="pct"/>
            <w:vAlign w:val="center"/>
          </w:tcPr>
          <w:p w14:paraId="4457D92F" w14:textId="3DB411C2" w:rsidR="00640AE2" w:rsidRP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网关</w:t>
            </w:r>
          </w:p>
        </w:tc>
        <w:tc>
          <w:tcPr>
            <w:tcW w:w="2097" w:type="pct"/>
            <w:vAlign w:val="center"/>
          </w:tcPr>
          <w:p w14:paraId="7933AD8C" w14:textId="77777777" w:rsidR="00640AE2" w:rsidRP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1</w:t>
            </w:r>
            <w:r w:rsidRPr="00B27342">
              <w:rPr>
                <w:rFonts w:hAnsi="宋体" w:cs="宋体"/>
                <w:bCs/>
                <w:iCs/>
                <w:sz w:val="18"/>
                <w:szCs w:val="18"/>
              </w:rPr>
              <w:t>92</w:t>
            </w: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.</w:t>
            </w:r>
            <w:r w:rsidRPr="00B27342">
              <w:rPr>
                <w:rFonts w:hAnsi="宋体" w:cs="宋体"/>
                <w:bCs/>
                <w:iCs/>
                <w:sz w:val="18"/>
                <w:szCs w:val="18"/>
              </w:rPr>
              <w:t>168</w:t>
            </w: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.</w:t>
            </w:r>
            <w:r w:rsidRPr="00B27342">
              <w:rPr>
                <w:rFonts w:hAnsi="宋体" w:cs="宋体"/>
                <w:bCs/>
                <w:iCs/>
                <w:sz w:val="18"/>
                <w:szCs w:val="18"/>
              </w:rPr>
              <w:t>0</w:t>
            </w: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.</w:t>
            </w:r>
            <w:r w:rsidRPr="00B27342">
              <w:rPr>
                <w:rFonts w:hAnsi="宋体" w:cs="宋体"/>
                <w:bCs/>
                <w:iCs/>
                <w:sz w:val="18"/>
                <w:szCs w:val="18"/>
              </w:rPr>
              <w:t>6</w:t>
            </w: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(</w:t>
            </w: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待定</w:t>
            </w: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)</w:t>
            </w:r>
          </w:p>
        </w:tc>
        <w:tc>
          <w:tcPr>
            <w:tcW w:w="1361" w:type="pct"/>
            <w:vAlign w:val="center"/>
          </w:tcPr>
          <w:p w14:paraId="4E95CD05" w14:textId="77777777" w:rsidR="00640AE2" w:rsidRP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</w:p>
        </w:tc>
      </w:tr>
      <w:tr w:rsidR="00640AE2" w:rsidRPr="009F32C2" w14:paraId="49C14DFB" w14:textId="77777777" w:rsidTr="00B27342">
        <w:trPr>
          <w:trHeight w:val="152"/>
        </w:trPr>
        <w:tc>
          <w:tcPr>
            <w:tcW w:w="1542" w:type="pct"/>
            <w:vAlign w:val="center"/>
          </w:tcPr>
          <w:p w14:paraId="311FDB96" w14:textId="770DFB5E" w:rsidR="00640AE2" w:rsidRPr="00B27342" w:rsidRDefault="00D95963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定位测速系统</w:t>
            </w:r>
          </w:p>
        </w:tc>
        <w:tc>
          <w:tcPr>
            <w:tcW w:w="2097" w:type="pct"/>
            <w:vAlign w:val="center"/>
          </w:tcPr>
          <w:p w14:paraId="2E37D6BF" w14:textId="77777777" w:rsidR="00640AE2" w:rsidRP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1</w:t>
            </w:r>
            <w:r w:rsidRPr="00B27342">
              <w:rPr>
                <w:rFonts w:hAnsi="宋体" w:cs="宋体"/>
                <w:bCs/>
                <w:iCs/>
                <w:sz w:val="18"/>
                <w:szCs w:val="18"/>
              </w:rPr>
              <w:t>92</w:t>
            </w: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.</w:t>
            </w:r>
            <w:r w:rsidRPr="00B27342">
              <w:rPr>
                <w:rFonts w:hAnsi="宋体" w:cs="宋体"/>
                <w:bCs/>
                <w:iCs/>
                <w:sz w:val="18"/>
                <w:szCs w:val="18"/>
              </w:rPr>
              <w:t>168</w:t>
            </w: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.</w:t>
            </w:r>
            <w:r w:rsidRPr="00B27342">
              <w:rPr>
                <w:rFonts w:hAnsi="宋体" w:cs="宋体"/>
                <w:bCs/>
                <w:iCs/>
                <w:sz w:val="18"/>
                <w:szCs w:val="18"/>
              </w:rPr>
              <w:t>0</w:t>
            </w: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.</w:t>
            </w:r>
            <w:r w:rsidRPr="00B27342">
              <w:rPr>
                <w:rFonts w:hAnsi="宋体" w:cs="宋体"/>
                <w:bCs/>
                <w:iCs/>
                <w:sz w:val="18"/>
                <w:szCs w:val="18"/>
              </w:rPr>
              <w:t>8(</w:t>
            </w: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待定</w:t>
            </w: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)</w:t>
            </w:r>
          </w:p>
        </w:tc>
        <w:tc>
          <w:tcPr>
            <w:tcW w:w="1361" w:type="pct"/>
            <w:vAlign w:val="center"/>
          </w:tcPr>
          <w:p w14:paraId="2F361B47" w14:textId="77777777" w:rsidR="00640AE2" w:rsidRP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</w:p>
        </w:tc>
      </w:tr>
    </w:tbl>
    <w:p w14:paraId="5449FEE4" w14:textId="365871BE" w:rsidR="00640AE2" w:rsidRDefault="00640AE2" w:rsidP="00640AE2">
      <w:pPr>
        <w:pStyle w:val="ZSA0"/>
        <w:ind w:firstLineChars="0"/>
      </w:pPr>
      <w:r>
        <w:rPr>
          <w:rFonts w:hint="eastAsia"/>
        </w:rPr>
        <w:t>2）TRDP ComId分配</w:t>
      </w:r>
    </w:p>
    <w:p w14:paraId="69ABCF5B" w14:textId="4AB33F74" w:rsidR="00B27342" w:rsidRDefault="00B27342" w:rsidP="00B27342">
      <w:pPr>
        <w:pStyle w:val="ZSD0"/>
        <w:spacing w:before="156" w:after="156"/>
        <w:ind w:left="0"/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1701"/>
        <w:gridCol w:w="992"/>
        <w:gridCol w:w="850"/>
        <w:gridCol w:w="426"/>
        <w:gridCol w:w="708"/>
        <w:gridCol w:w="1843"/>
        <w:gridCol w:w="709"/>
        <w:gridCol w:w="709"/>
        <w:gridCol w:w="850"/>
      </w:tblGrid>
      <w:tr w:rsidR="00640AE2" w:rsidRPr="00AA4380" w14:paraId="5DD096EF" w14:textId="77777777" w:rsidTr="00B27342">
        <w:trPr>
          <w:trHeight w:val="260"/>
          <w:tblHeader/>
        </w:trPr>
        <w:tc>
          <w:tcPr>
            <w:tcW w:w="988" w:type="dxa"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tcMar>
              <w:left w:w="57" w:type="dxa"/>
              <w:right w:w="57" w:type="dxa"/>
            </w:tcMar>
            <w:vAlign w:val="center"/>
          </w:tcPr>
          <w:p w14:paraId="40724FF8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ComId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tcMar>
              <w:left w:w="57" w:type="dxa"/>
              <w:right w:w="57" w:type="dxa"/>
            </w:tcMar>
            <w:vAlign w:val="center"/>
          </w:tcPr>
          <w:p w14:paraId="7C72BE1F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组播地址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tcMar>
              <w:left w:w="57" w:type="dxa"/>
              <w:right w:w="57" w:type="dxa"/>
            </w:tcMar>
            <w:vAlign w:val="center"/>
          </w:tcPr>
          <w:p w14:paraId="58F4B414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大小byte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tcMar>
              <w:left w:w="57" w:type="dxa"/>
              <w:right w:w="57" w:type="dxa"/>
            </w:tcMar>
            <w:vAlign w:val="center"/>
          </w:tcPr>
          <w:p w14:paraId="3EAD572E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周期ms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tcMar>
              <w:left w:w="57" w:type="dxa"/>
              <w:right w:w="57" w:type="dxa"/>
            </w:tcMar>
            <w:vAlign w:val="center"/>
          </w:tcPr>
          <w:p w14:paraId="1AF6597A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QOS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77D36805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TTL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tcMar>
              <w:left w:w="57" w:type="dxa"/>
              <w:right w:w="57" w:type="dxa"/>
            </w:tcMar>
            <w:vAlign w:val="center"/>
          </w:tcPr>
          <w:p w14:paraId="044A8BB2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传输方向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tcMar>
              <w:left w:w="57" w:type="dxa"/>
              <w:right w:w="57" w:type="dxa"/>
            </w:tcMar>
            <w:vAlign w:val="center"/>
          </w:tcPr>
          <w:p w14:paraId="3ADDD327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SPU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tcMar>
              <w:left w:w="57" w:type="dxa"/>
              <w:right w:w="57" w:type="dxa"/>
            </w:tcMar>
            <w:vAlign w:val="center"/>
          </w:tcPr>
          <w:p w14:paraId="6AFA4E71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E</w:t>
            </w:r>
            <w:r w:rsidRPr="00B27342">
              <w:rPr>
                <w:rFonts w:ascii="宋体" w:hAnsi="宋体" w:cs="宋体"/>
                <w:b/>
                <w:bCs/>
                <w:sz w:val="18"/>
                <w:szCs w:val="18"/>
              </w:rPr>
              <w:t>GWM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1FA025A3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640AE2" w:rsidRPr="00B93BBE" w14:paraId="37FCB124" w14:textId="77777777" w:rsidTr="00B27342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54AE353" w14:textId="77777777" w:rsid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10</w:t>
            </w:r>
            <w:r w:rsidRPr="00B27342">
              <w:rPr>
                <w:rFonts w:hAnsi="宋体" w:cs="宋体"/>
                <w:bCs/>
                <w:iCs/>
                <w:sz w:val="18"/>
                <w:szCs w:val="18"/>
              </w:rPr>
              <w:t>8</w:t>
            </w: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0</w:t>
            </w:r>
          </w:p>
          <w:p w14:paraId="263B3BEC" w14:textId="758A4A22" w:rsidR="00640AE2" w:rsidRP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（待定）</w:t>
            </w:r>
          </w:p>
        </w:tc>
        <w:tc>
          <w:tcPr>
            <w:tcW w:w="1701" w:type="dxa"/>
            <w:tcMar>
              <w:left w:w="57" w:type="dxa"/>
              <w:right w:w="57" w:type="dxa"/>
            </w:tcMar>
            <w:vAlign w:val="center"/>
          </w:tcPr>
          <w:p w14:paraId="312C6BD3" w14:textId="77777777" w:rsid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239.255.</w:t>
            </w:r>
            <w:r w:rsidRPr="00B27342">
              <w:rPr>
                <w:rFonts w:hAnsi="宋体" w:cs="宋体"/>
                <w:bCs/>
                <w:iCs/>
                <w:sz w:val="18"/>
                <w:szCs w:val="18"/>
              </w:rPr>
              <w:t>1</w:t>
            </w: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.</w:t>
            </w:r>
            <w:r w:rsidRPr="00B27342">
              <w:rPr>
                <w:rFonts w:hAnsi="宋体" w:cs="宋体"/>
                <w:bCs/>
                <w:iCs/>
                <w:sz w:val="18"/>
                <w:szCs w:val="18"/>
              </w:rPr>
              <w:t>8</w:t>
            </w: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:17224</w:t>
            </w:r>
          </w:p>
          <w:p w14:paraId="49769231" w14:textId="376823A6" w:rsidR="00640AE2" w:rsidRP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（待定）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64D34A40" w14:textId="77777777" w:rsidR="00640AE2" w:rsidRP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14</w:t>
            </w:r>
            <w:r w:rsidRPr="00B27342">
              <w:rPr>
                <w:rFonts w:hAnsi="宋体" w:cs="宋体"/>
                <w:bCs/>
                <w:iCs/>
                <w:sz w:val="18"/>
                <w:szCs w:val="18"/>
              </w:rPr>
              <w:t>+40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18D45B09" w14:textId="77777777" w:rsidR="00640AE2" w:rsidRP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100</w:t>
            </w:r>
          </w:p>
        </w:tc>
        <w:tc>
          <w:tcPr>
            <w:tcW w:w="426" w:type="dxa"/>
            <w:tcMar>
              <w:left w:w="57" w:type="dxa"/>
              <w:right w:w="57" w:type="dxa"/>
            </w:tcMar>
            <w:vAlign w:val="center"/>
          </w:tcPr>
          <w:p w14:paraId="25B51D52" w14:textId="77777777" w:rsidR="00640AE2" w:rsidRP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5</w:t>
            </w:r>
          </w:p>
        </w:tc>
        <w:tc>
          <w:tcPr>
            <w:tcW w:w="708" w:type="dxa"/>
            <w:vAlign w:val="center"/>
          </w:tcPr>
          <w:p w14:paraId="30329D58" w14:textId="77777777" w:rsidR="00640AE2" w:rsidRP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32</w:t>
            </w:r>
          </w:p>
        </w:tc>
        <w:tc>
          <w:tcPr>
            <w:tcW w:w="1843" w:type="dxa"/>
            <w:tcMar>
              <w:left w:w="57" w:type="dxa"/>
              <w:right w:w="57" w:type="dxa"/>
            </w:tcMar>
            <w:vAlign w:val="center"/>
          </w:tcPr>
          <w:p w14:paraId="20CB088B" w14:textId="0EA7617D" w:rsidR="00640AE2" w:rsidRPr="00B27342" w:rsidRDefault="00D95963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定位测速系统</w:t>
            </w:r>
            <w:r w:rsidR="00640AE2"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→</w:t>
            </w: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网关</w:t>
            </w: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14:paraId="28139297" w14:textId="77777777" w:rsidR="00640AE2" w:rsidRP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源</w:t>
            </w:r>
          </w:p>
        </w:tc>
        <w:tc>
          <w:tcPr>
            <w:tcW w:w="709" w:type="dxa"/>
            <w:tcMar>
              <w:left w:w="57" w:type="dxa"/>
              <w:right w:w="57" w:type="dxa"/>
            </w:tcMar>
            <w:vAlign w:val="center"/>
          </w:tcPr>
          <w:p w14:paraId="11EB7962" w14:textId="77777777" w:rsidR="00640AE2" w:rsidRP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宿</w:t>
            </w:r>
          </w:p>
        </w:tc>
        <w:tc>
          <w:tcPr>
            <w:tcW w:w="850" w:type="dxa"/>
            <w:vAlign w:val="center"/>
          </w:tcPr>
          <w:p w14:paraId="119C65DE" w14:textId="77777777" w:rsidR="00640AE2" w:rsidRPr="00B27342" w:rsidRDefault="00640AE2" w:rsidP="00B27342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7342">
              <w:rPr>
                <w:rFonts w:hAnsi="宋体" w:cs="宋体" w:hint="eastAsia"/>
                <w:bCs/>
                <w:iCs/>
                <w:sz w:val="18"/>
                <w:szCs w:val="18"/>
              </w:rPr>
              <w:t>状态端口</w:t>
            </w:r>
          </w:p>
        </w:tc>
      </w:tr>
    </w:tbl>
    <w:p w14:paraId="4726CB77" w14:textId="1B54F00E" w:rsidR="00640AE2" w:rsidRDefault="00640AE2" w:rsidP="00640AE2">
      <w:pPr>
        <w:pStyle w:val="ZSA0"/>
        <w:ind w:firstLineChars="0"/>
      </w:pPr>
      <w:r>
        <w:rPr>
          <w:rFonts w:hint="eastAsia"/>
        </w:rPr>
        <w:t>3）</w:t>
      </w:r>
      <w:r w:rsidRPr="00640AE2">
        <w:rPr>
          <w:rFonts w:hint="eastAsia"/>
        </w:rPr>
        <w:t>TRDP报文头部固定字节定义</w:t>
      </w:r>
    </w:p>
    <w:p w14:paraId="707EF9D3" w14:textId="1A1125E4" w:rsidR="00B27342" w:rsidRDefault="00B27342" w:rsidP="00B27342">
      <w:pPr>
        <w:pStyle w:val="ZSD0"/>
        <w:spacing w:before="156" w:after="156"/>
        <w:ind w:left="0"/>
      </w:pP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4"/>
        <w:gridCol w:w="965"/>
        <w:gridCol w:w="983"/>
        <w:gridCol w:w="1003"/>
        <w:gridCol w:w="983"/>
        <w:gridCol w:w="990"/>
        <w:gridCol w:w="1018"/>
        <w:gridCol w:w="991"/>
        <w:gridCol w:w="990"/>
        <w:gridCol w:w="977"/>
      </w:tblGrid>
      <w:tr w:rsidR="00640AE2" w:rsidRPr="00640AE2" w14:paraId="6DE9625E" w14:textId="77777777" w:rsidTr="00392231">
        <w:trPr>
          <w:trHeight w:val="360"/>
          <w:tblHeader/>
        </w:trPr>
        <w:tc>
          <w:tcPr>
            <w:tcW w:w="9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534E5796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字节偏移BYTE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7F82E523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Bit7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5B9D7323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Bit6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4256F6A2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Bit5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1D40746E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Bit4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4CBF4FB1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Bit3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626107D3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Bit2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3F761147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Bit1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2F81B2A7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Bit0</w:t>
            </w:r>
          </w:p>
        </w:tc>
        <w:tc>
          <w:tcPr>
            <w:tcW w:w="9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1DAF6CB0" w14:textId="77777777" w:rsidR="00640AE2" w:rsidRPr="00B27342" w:rsidRDefault="00640AE2" w:rsidP="00B27342">
            <w:pPr>
              <w:widowControl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  <w:r w:rsidRPr="00B27342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备注</w:t>
            </w:r>
          </w:p>
        </w:tc>
      </w:tr>
      <w:tr w:rsidR="00640AE2" w:rsidRPr="00640AE2" w14:paraId="483D0C7C" w14:textId="77777777" w:rsidTr="00B27342">
        <w:trPr>
          <w:trHeight w:val="102"/>
        </w:trPr>
        <w:tc>
          <w:tcPr>
            <w:tcW w:w="954" w:type="dxa"/>
            <w:shd w:val="clear" w:color="auto" w:fill="00B050"/>
            <w:vAlign w:val="center"/>
          </w:tcPr>
          <w:p w14:paraId="2D6FA676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 w:val="restart"/>
            <w:shd w:val="clear" w:color="auto" w:fill="00B050"/>
            <w:vAlign w:val="center"/>
          </w:tcPr>
          <w:p w14:paraId="2F51CF84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序号计数：每发送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1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个报文，计数加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1</w:t>
            </w:r>
          </w:p>
        </w:tc>
        <w:tc>
          <w:tcPr>
            <w:tcW w:w="977" w:type="dxa"/>
            <w:shd w:val="clear" w:color="auto" w:fill="00B050"/>
            <w:vAlign w:val="center"/>
          </w:tcPr>
          <w:p w14:paraId="7092BBD7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6CD1514B" w14:textId="77777777" w:rsidTr="00392231">
        <w:trPr>
          <w:trHeight w:val="196"/>
        </w:trPr>
        <w:tc>
          <w:tcPr>
            <w:tcW w:w="954" w:type="dxa"/>
            <w:shd w:val="clear" w:color="auto" w:fill="00B050"/>
            <w:vAlign w:val="center"/>
          </w:tcPr>
          <w:p w14:paraId="6914C1BE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shd w:val="clear" w:color="auto" w:fill="00B050"/>
            <w:vAlign w:val="center"/>
          </w:tcPr>
          <w:p w14:paraId="5C5987EA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shd w:val="clear" w:color="auto" w:fill="00B050"/>
            <w:vAlign w:val="center"/>
          </w:tcPr>
          <w:p w14:paraId="71BFF971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5F2780DA" w14:textId="77777777" w:rsidTr="00392231">
        <w:trPr>
          <w:trHeight w:val="196"/>
        </w:trPr>
        <w:tc>
          <w:tcPr>
            <w:tcW w:w="954" w:type="dxa"/>
            <w:shd w:val="clear" w:color="auto" w:fill="00B050"/>
            <w:vAlign w:val="center"/>
          </w:tcPr>
          <w:p w14:paraId="3528A428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shd w:val="clear" w:color="auto" w:fill="00B050"/>
            <w:vAlign w:val="center"/>
          </w:tcPr>
          <w:p w14:paraId="732E5A62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shd w:val="clear" w:color="auto" w:fill="00B050"/>
            <w:vAlign w:val="center"/>
          </w:tcPr>
          <w:p w14:paraId="544E6939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4E915731" w14:textId="77777777" w:rsidTr="00392231">
        <w:trPr>
          <w:trHeight w:val="196"/>
        </w:trPr>
        <w:tc>
          <w:tcPr>
            <w:tcW w:w="954" w:type="dxa"/>
            <w:shd w:val="clear" w:color="auto" w:fill="00B050"/>
            <w:vAlign w:val="center"/>
          </w:tcPr>
          <w:p w14:paraId="09872089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shd w:val="clear" w:color="auto" w:fill="00B050"/>
            <w:vAlign w:val="center"/>
          </w:tcPr>
          <w:p w14:paraId="1FF7EC7B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shd w:val="clear" w:color="auto" w:fill="00B050"/>
            <w:vAlign w:val="center"/>
          </w:tcPr>
          <w:p w14:paraId="0537F3D1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5D8A44EC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38CACA78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 w:val="restart"/>
            <w:vAlign w:val="center"/>
          </w:tcPr>
          <w:p w14:paraId="56C62500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协议版本：报文协议的版本号。固定为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0x0100</w:t>
            </w:r>
          </w:p>
        </w:tc>
        <w:tc>
          <w:tcPr>
            <w:tcW w:w="977" w:type="dxa"/>
            <w:vAlign w:val="center"/>
          </w:tcPr>
          <w:p w14:paraId="0A864ED0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2CF2FC17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1C82F6E4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6746448B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0DC07FC9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321EE85B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00BDCF6F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 w:val="restart"/>
            <w:vAlign w:val="center"/>
          </w:tcPr>
          <w:p w14:paraId="0CCB76F8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通信模式：推模式标识，固定为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0x5064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。</w:t>
            </w:r>
          </w:p>
        </w:tc>
        <w:tc>
          <w:tcPr>
            <w:tcW w:w="977" w:type="dxa"/>
            <w:vAlign w:val="center"/>
          </w:tcPr>
          <w:p w14:paraId="749FD0EC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0A73EAF4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66C4BB9B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245E0D44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472FA904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6E3F8BCE" w14:textId="77777777" w:rsidTr="00392231">
        <w:trPr>
          <w:trHeight w:val="196"/>
        </w:trPr>
        <w:tc>
          <w:tcPr>
            <w:tcW w:w="954" w:type="dxa"/>
            <w:shd w:val="clear" w:color="auto" w:fill="00B050"/>
            <w:vAlign w:val="center"/>
          </w:tcPr>
          <w:p w14:paraId="1C0946B8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 w:val="restart"/>
            <w:shd w:val="clear" w:color="auto" w:fill="00B050"/>
            <w:vAlign w:val="center"/>
          </w:tcPr>
          <w:p w14:paraId="2AEABD8A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通信端口：通信端口号。</w:t>
            </w:r>
          </w:p>
        </w:tc>
        <w:tc>
          <w:tcPr>
            <w:tcW w:w="977" w:type="dxa"/>
            <w:shd w:val="clear" w:color="auto" w:fill="00B050"/>
            <w:vAlign w:val="center"/>
          </w:tcPr>
          <w:p w14:paraId="0A760F8F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271A0125" w14:textId="77777777" w:rsidTr="00392231">
        <w:trPr>
          <w:trHeight w:val="196"/>
        </w:trPr>
        <w:tc>
          <w:tcPr>
            <w:tcW w:w="954" w:type="dxa"/>
            <w:shd w:val="clear" w:color="auto" w:fill="00B050"/>
            <w:vAlign w:val="center"/>
          </w:tcPr>
          <w:p w14:paraId="16E35A25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shd w:val="clear" w:color="auto" w:fill="00B050"/>
            <w:vAlign w:val="center"/>
          </w:tcPr>
          <w:p w14:paraId="2B05FE1B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shd w:val="clear" w:color="auto" w:fill="00B050"/>
            <w:vAlign w:val="center"/>
          </w:tcPr>
          <w:p w14:paraId="1FF22249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3F819A61" w14:textId="77777777" w:rsidTr="00392231">
        <w:trPr>
          <w:trHeight w:val="196"/>
        </w:trPr>
        <w:tc>
          <w:tcPr>
            <w:tcW w:w="954" w:type="dxa"/>
            <w:shd w:val="clear" w:color="auto" w:fill="00B050"/>
            <w:vAlign w:val="center"/>
          </w:tcPr>
          <w:p w14:paraId="2BAAABE1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shd w:val="clear" w:color="auto" w:fill="00B050"/>
            <w:vAlign w:val="center"/>
          </w:tcPr>
          <w:p w14:paraId="4D909C7F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shd w:val="clear" w:color="auto" w:fill="00B050"/>
            <w:vAlign w:val="center"/>
          </w:tcPr>
          <w:p w14:paraId="3FD09219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21975D75" w14:textId="77777777" w:rsidTr="00392231">
        <w:trPr>
          <w:trHeight w:val="196"/>
        </w:trPr>
        <w:tc>
          <w:tcPr>
            <w:tcW w:w="954" w:type="dxa"/>
            <w:shd w:val="clear" w:color="auto" w:fill="00B050"/>
            <w:vAlign w:val="center"/>
          </w:tcPr>
          <w:p w14:paraId="6A0C5826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shd w:val="clear" w:color="auto" w:fill="00B050"/>
            <w:vAlign w:val="center"/>
          </w:tcPr>
          <w:p w14:paraId="769E8CA2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shd w:val="clear" w:color="auto" w:fill="00B050"/>
            <w:vAlign w:val="center"/>
          </w:tcPr>
          <w:p w14:paraId="3B861318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2BF8B4A2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46E90DE5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 w:val="restart"/>
            <w:vAlign w:val="center"/>
          </w:tcPr>
          <w:p w14:paraId="75C6F376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列车静态拓扑序列：用于标识静态网络拓扑的序列，随列车网络组成不同而改变，编组内通信为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0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，跨编组通信时为当前网络的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etbTopoCnt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。</w:t>
            </w:r>
          </w:p>
        </w:tc>
        <w:tc>
          <w:tcPr>
            <w:tcW w:w="977" w:type="dxa"/>
            <w:vAlign w:val="center"/>
          </w:tcPr>
          <w:p w14:paraId="6C76FDEF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2BB27CCA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7F367999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67E3DF1C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2BF3312E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79983C31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796A2B5E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790EBB1E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452D6569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49C95514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604A15D7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1534C4A1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24682111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56384654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4BD1BA2E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 w:val="restart"/>
            <w:vAlign w:val="center"/>
          </w:tcPr>
          <w:p w14:paraId="47E04F5A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列车运行拓扑序列：用于标识运行状态下网络拓扑的序列，随列车运行方向不同而改变。编组内通信为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0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，跨编组通信时为当前网络的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opTrnTopoCnt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。</w:t>
            </w:r>
          </w:p>
        </w:tc>
        <w:tc>
          <w:tcPr>
            <w:tcW w:w="977" w:type="dxa"/>
            <w:vAlign w:val="center"/>
          </w:tcPr>
          <w:p w14:paraId="035104F8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34936FFA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47EEF31D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34F16DE9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2D125D56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097F0AFE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173BAB74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672D4E9D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502DD632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0D340146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69D5690B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3B2BC2BB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18DA63D1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69897EC5" w14:textId="77777777" w:rsidTr="00392231">
        <w:trPr>
          <w:trHeight w:val="196"/>
        </w:trPr>
        <w:tc>
          <w:tcPr>
            <w:tcW w:w="954" w:type="dxa"/>
            <w:shd w:val="clear" w:color="auto" w:fill="00B050"/>
            <w:vAlign w:val="center"/>
          </w:tcPr>
          <w:p w14:paraId="1F21A4B0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 w:val="restart"/>
            <w:shd w:val="clear" w:color="auto" w:fill="00B050"/>
            <w:vAlign w:val="center"/>
          </w:tcPr>
          <w:p w14:paraId="68B7A7A3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应用数据长度：实际应用数据的长度，不包括报文首部，也不包括末尾添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0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补充至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4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字节整数倍的数据长度。</w:t>
            </w:r>
          </w:p>
        </w:tc>
        <w:tc>
          <w:tcPr>
            <w:tcW w:w="977" w:type="dxa"/>
            <w:shd w:val="clear" w:color="auto" w:fill="00B050"/>
            <w:vAlign w:val="center"/>
          </w:tcPr>
          <w:p w14:paraId="68A6FECA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0118C211" w14:textId="77777777" w:rsidTr="00392231">
        <w:trPr>
          <w:trHeight w:val="196"/>
        </w:trPr>
        <w:tc>
          <w:tcPr>
            <w:tcW w:w="954" w:type="dxa"/>
            <w:shd w:val="clear" w:color="auto" w:fill="00B050"/>
            <w:vAlign w:val="center"/>
          </w:tcPr>
          <w:p w14:paraId="5AD14147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shd w:val="clear" w:color="auto" w:fill="00B050"/>
            <w:vAlign w:val="center"/>
          </w:tcPr>
          <w:p w14:paraId="28C22858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shd w:val="clear" w:color="auto" w:fill="00B050"/>
            <w:vAlign w:val="center"/>
          </w:tcPr>
          <w:p w14:paraId="3B9292DB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4823DA7B" w14:textId="77777777" w:rsidTr="00392231">
        <w:trPr>
          <w:trHeight w:val="196"/>
        </w:trPr>
        <w:tc>
          <w:tcPr>
            <w:tcW w:w="954" w:type="dxa"/>
            <w:shd w:val="clear" w:color="auto" w:fill="00B050"/>
            <w:vAlign w:val="center"/>
          </w:tcPr>
          <w:p w14:paraId="2DD9A5DF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shd w:val="clear" w:color="auto" w:fill="00B050"/>
            <w:vAlign w:val="center"/>
          </w:tcPr>
          <w:p w14:paraId="11BD2F7C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FF0000"/>
                <w:sz w:val="18"/>
                <w:szCs w:val="18"/>
              </w:rPr>
            </w:pPr>
          </w:p>
        </w:tc>
        <w:tc>
          <w:tcPr>
            <w:tcW w:w="977" w:type="dxa"/>
            <w:shd w:val="clear" w:color="auto" w:fill="00B050"/>
            <w:vAlign w:val="center"/>
          </w:tcPr>
          <w:p w14:paraId="21D3745D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17E0F07E" w14:textId="77777777" w:rsidTr="00392231">
        <w:trPr>
          <w:trHeight w:val="196"/>
        </w:trPr>
        <w:tc>
          <w:tcPr>
            <w:tcW w:w="954" w:type="dxa"/>
            <w:shd w:val="clear" w:color="auto" w:fill="00B050"/>
            <w:vAlign w:val="center"/>
          </w:tcPr>
          <w:p w14:paraId="228175D7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shd w:val="clear" w:color="auto" w:fill="00B050"/>
            <w:vAlign w:val="center"/>
          </w:tcPr>
          <w:p w14:paraId="5B929078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FF0000"/>
                <w:sz w:val="18"/>
                <w:szCs w:val="18"/>
              </w:rPr>
            </w:pPr>
          </w:p>
        </w:tc>
        <w:tc>
          <w:tcPr>
            <w:tcW w:w="977" w:type="dxa"/>
            <w:shd w:val="clear" w:color="auto" w:fill="00B050"/>
            <w:vAlign w:val="center"/>
          </w:tcPr>
          <w:p w14:paraId="20BD43DB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06953CC9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2B76D3A3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 w:val="restart"/>
            <w:vAlign w:val="center"/>
          </w:tcPr>
          <w:p w14:paraId="08A1E118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保留字段，用于后续扩展，目前固定为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0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。</w:t>
            </w:r>
          </w:p>
        </w:tc>
        <w:tc>
          <w:tcPr>
            <w:tcW w:w="977" w:type="dxa"/>
            <w:vAlign w:val="center"/>
          </w:tcPr>
          <w:p w14:paraId="45451722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3D4ECCF8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26499ECC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715DBF4A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34806927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7F42E9E2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131A0ABB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691A6A18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35650378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3F1B63C6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45137465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166512BF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3E8CEAE0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55DF991B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18CF78F3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 w:val="restart"/>
            <w:vAlign w:val="center"/>
          </w:tcPr>
          <w:p w14:paraId="6A5FC9D5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应答数据通信端口标识：推模式下固定为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0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。</w:t>
            </w:r>
          </w:p>
        </w:tc>
        <w:tc>
          <w:tcPr>
            <w:tcW w:w="977" w:type="dxa"/>
            <w:vAlign w:val="center"/>
          </w:tcPr>
          <w:p w14:paraId="77CEDC1F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692311B0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7E0186C8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1B9CAF07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64F3697F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0DD3F02F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016A8401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6E56BF86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10FE7B7C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6D25DAEF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16B1EE07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430549CD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3CED0D59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6D388782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604CE73A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 w:val="restart"/>
            <w:vAlign w:val="center"/>
          </w:tcPr>
          <w:p w14:paraId="014F8533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应答数据通信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IP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地址：推模式下固定为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0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。</w:t>
            </w:r>
          </w:p>
        </w:tc>
        <w:tc>
          <w:tcPr>
            <w:tcW w:w="977" w:type="dxa"/>
            <w:vAlign w:val="center"/>
          </w:tcPr>
          <w:p w14:paraId="62B5A2EF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45DB546C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2CB385FB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7E27BC7B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5576B3C4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78DCD90B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0A42947F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374776C6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4BA44AF8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330B5049" w14:textId="77777777" w:rsidTr="00392231">
        <w:trPr>
          <w:trHeight w:val="196"/>
        </w:trPr>
        <w:tc>
          <w:tcPr>
            <w:tcW w:w="954" w:type="dxa"/>
            <w:vAlign w:val="center"/>
          </w:tcPr>
          <w:p w14:paraId="4B7F69BD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vAlign w:val="center"/>
          </w:tcPr>
          <w:p w14:paraId="7208637B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46DD4E22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5910D18D" w14:textId="77777777" w:rsidTr="00392231">
        <w:trPr>
          <w:trHeight w:val="196"/>
        </w:trPr>
        <w:tc>
          <w:tcPr>
            <w:tcW w:w="954" w:type="dxa"/>
            <w:shd w:val="clear" w:color="auto" w:fill="00B050"/>
            <w:vAlign w:val="center"/>
          </w:tcPr>
          <w:p w14:paraId="5413C381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 w:val="restart"/>
            <w:shd w:val="clear" w:color="auto" w:fill="00B050"/>
            <w:vAlign w:val="center"/>
          </w:tcPr>
          <w:p w14:paraId="1540148B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首部数据校验和：过程数据报文首部校验和，计算方法参照附录</w:t>
            </w:r>
            <w:r w:rsidRPr="00640AE2">
              <w:rPr>
                <w:rFonts w:hAnsi="宋体" w:hint="eastAsia"/>
                <w:color w:val="3366FF"/>
                <w:sz w:val="18"/>
                <w:szCs w:val="18"/>
              </w:rPr>
              <w:t>A</w:t>
            </w:r>
          </w:p>
        </w:tc>
        <w:tc>
          <w:tcPr>
            <w:tcW w:w="977" w:type="dxa"/>
            <w:shd w:val="clear" w:color="auto" w:fill="00B050"/>
            <w:vAlign w:val="center"/>
          </w:tcPr>
          <w:p w14:paraId="5660C274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5C495547" w14:textId="77777777" w:rsidTr="00392231">
        <w:trPr>
          <w:trHeight w:val="196"/>
        </w:trPr>
        <w:tc>
          <w:tcPr>
            <w:tcW w:w="954" w:type="dxa"/>
            <w:shd w:val="clear" w:color="auto" w:fill="00B050"/>
            <w:vAlign w:val="center"/>
          </w:tcPr>
          <w:p w14:paraId="75440043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shd w:val="clear" w:color="auto" w:fill="00B050"/>
            <w:vAlign w:val="center"/>
          </w:tcPr>
          <w:p w14:paraId="4CCAF5B6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shd w:val="clear" w:color="auto" w:fill="00B050"/>
            <w:vAlign w:val="center"/>
          </w:tcPr>
          <w:p w14:paraId="21412C33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024C97DE" w14:textId="77777777" w:rsidTr="00392231">
        <w:trPr>
          <w:trHeight w:val="196"/>
        </w:trPr>
        <w:tc>
          <w:tcPr>
            <w:tcW w:w="954" w:type="dxa"/>
            <w:shd w:val="clear" w:color="auto" w:fill="00B050"/>
            <w:vAlign w:val="center"/>
          </w:tcPr>
          <w:p w14:paraId="045959D7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shd w:val="clear" w:color="auto" w:fill="00B050"/>
            <w:vAlign w:val="center"/>
          </w:tcPr>
          <w:p w14:paraId="72D846CC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shd w:val="clear" w:color="auto" w:fill="00B050"/>
            <w:vAlign w:val="center"/>
          </w:tcPr>
          <w:p w14:paraId="6E20FB10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  <w:tr w:rsidR="00640AE2" w:rsidRPr="00640AE2" w14:paraId="55ED537C" w14:textId="77777777" w:rsidTr="00392231">
        <w:trPr>
          <w:trHeight w:val="196"/>
        </w:trPr>
        <w:tc>
          <w:tcPr>
            <w:tcW w:w="954" w:type="dxa"/>
            <w:shd w:val="clear" w:color="auto" w:fill="00B050"/>
            <w:vAlign w:val="center"/>
          </w:tcPr>
          <w:p w14:paraId="4F6AC749" w14:textId="77777777" w:rsidR="00640AE2" w:rsidRPr="00640AE2" w:rsidRDefault="00640AE2" w:rsidP="00B27342">
            <w:pPr>
              <w:numPr>
                <w:ilvl w:val="0"/>
                <w:numId w:val="35"/>
              </w:numPr>
              <w:snapToGrid w:val="0"/>
              <w:spacing w:beforeLines="50" w:before="156"/>
              <w:jc w:val="center"/>
              <w:rPr>
                <w:rFonts w:hAnsi="宋体" w:hint="eastAsia"/>
                <w:sz w:val="18"/>
                <w:szCs w:val="18"/>
              </w:rPr>
            </w:pPr>
          </w:p>
        </w:tc>
        <w:tc>
          <w:tcPr>
            <w:tcW w:w="7923" w:type="dxa"/>
            <w:gridSpan w:val="8"/>
            <w:vMerge/>
            <w:shd w:val="clear" w:color="auto" w:fill="00B050"/>
            <w:vAlign w:val="center"/>
          </w:tcPr>
          <w:p w14:paraId="4E6C18BB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  <w:tc>
          <w:tcPr>
            <w:tcW w:w="977" w:type="dxa"/>
            <w:shd w:val="clear" w:color="auto" w:fill="00B050"/>
            <w:vAlign w:val="center"/>
          </w:tcPr>
          <w:p w14:paraId="23FDAD47" w14:textId="77777777" w:rsidR="00640AE2" w:rsidRPr="00640AE2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color w:val="3366FF"/>
                <w:sz w:val="18"/>
                <w:szCs w:val="18"/>
              </w:rPr>
            </w:pPr>
          </w:p>
        </w:tc>
      </w:tr>
    </w:tbl>
    <w:p w14:paraId="5E881C84" w14:textId="034A9DE9" w:rsidR="00640AE2" w:rsidRDefault="00640AE2" w:rsidP="00640AE2">
      <w:pPr>
        <w:pStyle w:val="ZSA0"/>
        <w:ind w:firstLineChars="0"/>
      </w:pPr>
      <w:r>
        <w:rPr>
          <w:rFonts w:hint="eastAsia"/>
        </w:rPr>
        <w:t>4）</w:t>
      </w:r>
      <w:r w:rsidRPr="007D14A0">
        <w:rPr>
          <w:rFonts w:hint="eastAsia"/>
        </w:rPr>
        <w:t>TRDP协议</w:t>
      </w:r>
    </w:p>
    <w:p w14:paraId="0D764225" w14:textId="5A536DB3" w:rsidR="00640AE2" w:rsidRPr="00654BB4" w:rsidRDefault="00D95963" w:rsidP="00654BB4">
      <w:pPr>
        <w:widowControl/>
        <w:tabs>
          <w:tab w:val="center" w:pos="4201"/>
          <w:tab w:val="right" w:leader="dot" w:pos="9298"/>
        </w:tabs>
        <w:autoSpaceDE w:val="0"/>
        <w:autoSpaceDN w:val="0"/>
        <w:ind w:firstLineChars="200" w:firstLine="420"/>
        <w:rPr>
          <w:rFonts w:ascii="宋体"/>
          <w:noProof/>
          <w:kern w:val="0"/>
          <w:szCs w:val="20"/>
        </w:rPr>
      </w:pPr>
      <w:bookmarkStart w:id="10" w:name="_Toc504314946"/>
      <w:bookmarkStart w:id="11" w:name="_Toc201830036"/>
      <w:r>
        <w:rPr>
          <w:rFonts w:ascii="宋体" w:hint="eastAsia"/>
          <w:noProof/>
          <w:kern w:val="0"/>
          <w:szCs w:val="20"/>
        </w:rPr>
        <w:t>定位测速系统</w:t>
      </w:r>
      <w:r w:rsidR="00640AE2" w:rsidRPr="00654BB4">
        <w:rPr>
          <w:rFonts w:ascii="宋体" w:hint="eastAsia"/>
          <w:noProof/>
          <w:kern w:val="0"/>
          <w:szCs w:val="20"/>
        </w:rPr>
        <w:t>发送给</w:t>
      </w:r>
      <w:r>
        <w:rPr>
          <w:rFonts w:ascii="宋体" w:hint="eastAsia"/>
          <w:noProof/>
          <w:kern w:val="0"/>
          <w:szCs w:val="20"/>
        </w:rPr>
        <w:t>网关</w:t>
      </w:r>
      <w:bookmarkEnd w:id="10"/>
      <w:bookmarkEnd w:id="11"/>
    </w:p>
    <w:p w14:paraId="0CD44103" w14:textId="11F8F345" w:rsidR="00640AE2" w:rsidRPr="00654BB4" w:rsidRDefault="00D95963" w:rsidP="00654BB4">
      <w:pPr>
        <w:widowControl/>
        <w:tabs>
          <w:tab w:val="center" w:pos="4201"/>
          <w:tab w:val="right" w:leader="dot" w:pos="9298"/>
        </w:tabs>
        <w:autoSpaceDE w:val="0"/>
        <w:autoSpaceDN w:val="0"/>
        <w:ind w:firstLineChars="200" w:firstLine="420"/>
        <w:rPr>
          <w:rFonts w:ascii="宋体"/>
          <w:noProof/>
          <w:kern w:val="0"/>
          <w:szCs w:val="20"/>
        </w:rPr>
      </w:pPr>
      <w:bookmarkStart w:id="12" w:name="_Toc504314947"/>
      <w:bookmarkStart w:id="13" w:name="_Toc201830037"/>
      <w:r>
        <w:rPr>
          <w:rFonts w:ascii="宋体" w:hint="eastAsia"/>
          <w:noProof/>
          <w:kern w:val="0"/>
          <w:szCs w:val="20"/>
        </w:rPr>
        <w:t>定位测速系统</w:t>
      </w:r>
      <w:r w:rsidR="00640AE2" w:rsidRPr="00654BB4">
        <w:rPr>
          <w:rFonts w:ascii="宋体" w:hint="eastAsia"/>
          <w:noProof/>
          <w:kern w:val="0"/>
          <w:szCs w:val="20"/>
        </w:rPr>
        <w:t>状态端口</w:t>
      </w:r>
      <w:bookmarkEnd w:id="12"/>
      <w:r>
        <w:rPr>
          <w:rFonts w:ascii="宋体" w:hint="eastAsia"/>
          <w:noProof/>
          <w:kern w:val="0"/>
          <w:szCs w:val="20"/>
        </w:rPr>
        <w:t>ID:</w:t>
      </w:r>
      <w:r w:rsidR="00640AE2" w:rsidRPr="00654BB4">
        <w:rPr>
          <w:rFonts w:ascii="宋体"/>
          <w:noProof/>
          <w:kern w:val="0"/>
          <w:szCs w:val="20"/>
        </w:rPr>
        <w:t>1080</w:t>
      </w:r>
      <w:bookmarkEnd w:id="13"/>
    </w:p>
    <w:p w14:paraId="45CED313" w14:textId="09EAB1AB" w:rsidR="00640AE2" w:rsidRDefault="00640AE2" w:rsidP="00640AE2">
      <w:pPr>
        <w:widowControl/>
        <w:tabs>
          <w:tab w:val="center" w:pos="4201"/>
          <w:tab w:val="right" w:leader="dot" w:pos="9298"/>
        </w:tabs>
        <w:autoSpaceDE w:val="0"/>
        <w:autoSpaceDN w:val="0"/>
        <w:ind w:firstLineChars="200" w:firstLine="420"/>
        <w:rPr>
          <w:rFonts w:ascii="宋体"/>
          <w:noProof/>
          <w:kern w:val="0"/>
          <w:szCs w:val="20"/>
        </w:rPr>
      </w:pPr>
      <w:r w:rsidRPr="007D14A0">
        <w:rPr>
          <w:rFonts w:ascii="宋体" w:hint="eastAsia"/>
          <w:noProof/>
          <w:kern w:val="0"/>
          <w:szCs w:val="20"/>
        </w:rPr>
        <w:t>说明：前40字节为TRDP报头部分，见</w:t>
      </w:r>
      <w:r w:rsidRPr="00640AE2">
        <w:rPr>
          <w:rFonts w:hint="eastAsia"/>
        </w:rPr>
        <w:t>TRDP</w:t>
      </w:r>
      <w:r w:rsidRPr="00640AE2">
        <w:rPr>
          <w:rFonts w:hint="eastAsia"/>
        </w:rPr>
        <w:t>报文头部固定字节定义</w:t>
      </w:r>
      <w:r w:rsidRPr="007D14A0">
        <w:rPr>
          <w:rFonts w:ascii="宋体" w:hint="eastAsia"/>
          <w:noProof/>
          <w:kern w:val="0"/>
          <w:szCs w:val="20"/>
        </w:rPr>
        <w:t>，不再列举。</w:t>
      </w:r>
    </w:p>
    <w:p w14:paraId="783D3F19" w14:textId="2B58A7BD" w:rsidR="00B27342" w:rsidRDefault="00B27342" w:rsidP="00B27342">
      <w:pPr>
        <w:pStyle w:val="ZSD0"/>
        <w:spacing w:before="156" w:after="156"/>
        <w:ind w:left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3"/>
        <w:gridCol w:w="569"/>
        <w:gridCol w:w="569"/>
        <w:gridCol w:w="568"/>
        <w:gridCol w:w="568"/>
        <w:gridCol w:w="568"/>
        <w:gridCol w:w="568"/>
        <w:gridCol w:w="568"/>
        <w:gridCol w:w="567"/>
        <w:gridCol w:w="567"/>
        <w:gridCol w:w="568"/>
        <w:gridCol w:w="567"/>
        <w:gridCol w:w="568"/>
        <w:gridCol w:w="567"/>
        <w:gridCol w:w="568"/>
        <w:gridCol w:w="567"/>
        <w:gridCol w:w="568"/>
      </w:tblGrid>
      <w:tr w:rsidR="00640AE2" w:rsidRPr="007D14A0" w14:paraId="70802CA4" w14:textId="77777777" w:rsidTr="00B27342">
        <w:trPr>
          <w:trHeight w:val="451"/>
          <w:tblHeader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2D08A7D9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字偏移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401BF1EB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BIT15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0B1CA628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BIT14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651F0194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BIT13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718C7BAE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BIT12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3571B826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BIT11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66B2600C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BIT10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641B88D2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0F5CBFAD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74320C16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BIT7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3F06A9B2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7DA8D552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BIT5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510CABD1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6E2842AC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BIT3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1992A0D8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293148B9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CCCCCC"/>
            <w:vAlign w:val="center"/>
          </w:tcPr>
          <w:p w14:paraId="62BFBB45" w14:textId="77777777" w:rsidR="00640AE2" w:rsidRPr="007D14A0" w:rsidRDefault="00640AE2" w:rsidP="00B27342">
            <w:pPr>
              <w:snapToGrid w:val="0"/>
              <w:spacing w:beforeLines="50" w:before="156"/>
              <w:jc w:val="center"/>
              <w:rPr>
                <w:rFonts w:hAnsi="宋体" w:hint="eastAsia"/>
                <w:b/>
                <w:sz w:val="18"/>
                <w:szCs w:val="21"/>
              </w:rPr>
            </w:pPr>
            <w:r w:rsidRPr="007D14A0">
              <w:rPr>
                <w:rFonts w:hAnsi="宋体" w:hint="eastAsia"/>
                <w:b/>
                <w:sz w:val="18"/>
                <w:szCs w:val="21"/>
              </w:rPr>
              <w:t>BIT0</w:t>
            </w:r>
          </w:p>
        </w:tc>
      </w:tr>
      <w:tr w:rsidR="00640AE2" w:rsidRPr="007D14A0" w14:paraId="7E805D9A" w14:textId="77777777" w:rsidTr="00B27342">
        <w:tc>
          <w:tcPr>
            <w:tcW w:w="543" w:type="dxa"/>
            <w:vAlign w:val="center"/>
          </w:tcPr>
          <w:p w14:paraId="003D82F9" w14:textId="77777777" w:rsidR="00640AE2" w:rsidRPr="007D14A0" w:rsidRDefault="00640AE2" w:rsidP="00B27342">
            <w:pPr>
              <w:numPr>
                <w:ilvl w:val="0"/>
                <w:numId w:val="36"/>
              </w:numPr>
              <w:snapToGrid w:val="0"/>
              <w:spacing w:beforeLines="50" w:before="156"/>
              <w:jc w:val="center"/>
              <w:rPr>
                <w:sz w:val="18"/>
                <w:szCs w:val="21"/>
              </w:rPr>
            </w:pPr>
          </w:p>
        </w:tc>
        <w:tc>
          <w:tcPr>
            <w:tcW w:w="9085" w:type="dxa"/>
            <w:gridSpan w:val="16"/>
            <w:vAlign w:val="center"/>
          </w:tcPr>
          <w:p w14:paraId="52D63371" w14:textId="461F31B2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 w:rsidRPr="007D14A0">
              <w:rPr>
                <w:rFonts w:hint="eastAsia"/>
                <w:sz w:val="18"/>
                <w:szCs w:val="18"/>
              </w:rPr>
              <w:t>生命信号</w:t>
            </w:r>
          </w:p>
        </w:tc>
      </w:tr>
      <w:tr w:rsidR="00640AE2" w:rsidRPr="007D14A0" w14:paraId="639ED60C" w14:textId="77777777" w:rsidTr="00B27342">
        <w:tc>
          <w:tcPr>
            <w:tcW w:w="543" w:type="dxa"/>
            <w:vAlign w:val="center"/>
          </w:tcPr>
          <w:p w14:paraId="1D93C639" w14:textId="77777777" w:rsidR="00640AE2" w:rsidRPr="007D14A0" w:rsidRDefault="00640AE2" w:rsidP="00B27342">
            <w:pPr>
              <w:numPr>
                <w:ilvl w:val="0"/>
                <w:numId w:val="36"/>
              </w:numPr>
              <w:snapToGrid w:val="0"/>
              <w:spacing w:beforeLines="50" w:before="156"/>
              <w:jc w:val="center"/>
              <w:rPr>
                <w:sz w:val="18"/>
                <w:szCs w:val="21"/>
              </w:rPr>
            </w:pPr>
          </w:p>
        </w:tc>
        <w:tc>
          <w:tcPr>
            <w:tcW w:w="569" w:type="dxa"/>
            <w:vAlign w:val="center"/>
          </w:tcPr>
          <w:p w14:paraId="49283420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 w:rsidRPr="007D14A0">
              <w:rPr>
                <w:rFonts w:hint="eastAsia"/>
              </w:rPr>
              <w:t>――</w:t>
            </w:r>
          </w:p>
        </w:tc>
        <w:tc>
          <w:tcPr>
            <w:tcW w:w="569" w:type="dxa"/>
            <w:vAlign w:val="center"/>
          </w:tcPr>
          <w:p w14:paraId="26648B0A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 w:rsidRPr="007D14A0">
              <w:rPr>
                <w:rFonts w:hint="eastAsia"/>
              </w:rPr>
              <w:t>――</w:t>
            </w:r>
          </w:p>
        </w:tc>
        <w:tc>
          <w:tcPr>
            <w:tcW w:w="568" w:type="dxa"/>
            <w:vAlign w:val="center"/>
          </w:tcPr>
          <w:p w14:paraId="7A36C92F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 w:rsidRPr="007D14A0">
              <w:rPr>
                <w:rFonts w:hint="eastAsia"/>
              </w:rPr>
              <w:t>――</w:t>
            </w:r>
          </w:p>
        </w:tc>
        <w:tc>
          <w:tcPr>
            <w:tcW w:w="568" w:type="dxa"/>
            <w:vAlign w:val="center"/>
          </w:tcPr>
          <w:p w14:paraId="22D10603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 w:rsidRPr="007D14A0">
              <w:rPr>
                <w:rFonts w:hint="eastAsia"/>
              </w:rPr>
              <w:t>――</w:t>
            </w:r>
          </w:p>
        </w:tc>
        <w:tc>
          <w:tcPr>
            <w:tcW w:w="568" w:type="dxa"/>
            <w:vAlign w:val="center"/>
          </w:tcPr>
          <w:p w14:paraId="47E07755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 w:rsidRPr="007D14A0">
              <w:rPr>
                <w:rFonts w:hint="eastAsia"/>
              </w:rPr>
              <w:t>――</w:t>
            </w:r>
          </w:p>
        </w:tc>
        <w:tc>
          <w:tcPr>
            <w:tcW w:w="568" w:type="dxa"/>
            <w:vAlign w:val="center"/>
          </w:tcPr>
          <w:p w14:paraId="094ED458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 w:rsidRPr="007D14A0">
              <w:rPr>
                <w:rFonts w:hint="eastAsia"/>
              </w:rPr>
              <w:t>――</w:t>
            </w:r>
          </w:p>
        </w:tc>
        <w:tc>
          <w:tcPr>
            <w:tcW w:w="568" w:type="dxa"/>
            <w:vAlign w:val="center"/>
          </w:tcPr>
          <w:p w14:paraId="3034ECFE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 w:rsidRPr="007D14A0">
              <w:rPr>
                <w:rFonts w:hint="eastAsia"/>
              </w:rPr>
              <w:t>――</w:t>
            </w:r>
          </w:p>
        </w:tc>
        <w:tc>
          <w:tcPr>
            <w:tcW w:w="567" w:type="dxa"/>
            <w:vAlign w:val="center"/>
          </w:tcPr>
          <w:p w14:paraId="79748883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 w:rsidRPr="007D14A0">
              <w:rPr>
                <w:rFonts w:hint="eastAsia"/>
              </w:rPr>
              <w:t>――</w:t>
            </w:r>
          </w:p>
        </w:tc>
        <w:tc>
          <w:tcPr>
            <w:tcW w:w="567" w:type="dxa"/>
            <w:vAlign w:val="center"/>
          </w:tcPr>
          <w:p w14:paraId="06A60B4B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 w:rsidRPr="007D14A0">
              <w:rPr>
                <w:rFonts w:hint="eastAsia"/>
              </w:rPr>
              <w:t>――</w:t>
            </w:r>
          </w:p>
        </w:tc>
        <w:tc>
          <w:tcPr>
            <w:tcW w:w="568" w:type="dxa"/>
            <w:vAlign w:val="center"/>
          </w:tcPr>
          <w:p w14:paraId="2B0BFFE8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 w:rsidRPr="007D14A0">
              <w:rPr>
                <w:rFonts w:hint="eastAsia"/>
              </w:rPr>
              <w:t>――</w:t>
            </w:r>
          </w:p>
        </w:tc>
        <w:tc>
          <w:tcPr>
            <w:tcW w:w="567" w:type="dxa"/>
            <w:vAlign w:val="center"/>
          </w:tcPr>
          <w:p w14:paraId="066541F3" w14:textId="77777777" w:rsidR="00640AE2" w:rsidRPr="007D14A0" w:rsidRDefault="00640AE2" w:rsidP="00B27342">
            <w:pPr>
              <w:jc w:val="center"/>
              <w:rPr>
                <w:strike/>
                <w:sz w:val="18"/>
                <w:szCs w:val="18"/>
              </w:rPr>
            </w:pPr>
            <w:r w:rsidRPr="007D14A0">
              <w:rPr>
                <w:rFonts w:hint="eastAsia"/>
              </w:rPr>
              <w:t>――</w:t>
            </w:r>
          </w:p>
        </w:tc>
        <w:tc>
          <w:tcPr>
            <w:tcW w:w="568" w:type="dxa"/>
            <w:vAlign w:val="center"/>
          </w:tcPr>
          <w:p w14:paraId="759FB282" w14:textId="77777777" w:rsidR="00640AE2" w:rsidRPr="007D14A0" w:rsidRDefault="00640AE2" w:rsidP="00B27342">
            <w:pPr>
              <w:jc w:val="center"/>
              <w:rPr>
                <w:strike/>
                <w:sz w:val="18"/>
                <w:szCs w:val="18"/>
              </w:rPr>
            </w:pPr>
            <w:r w:rsidRPr="007D14A0">
              <w:rPr>
                <w:rFonts w:hint="eastAsia"/>
              </w:rPr>
              <w:t>――</w:t>
            </w:r>
          </w:p>
        </w:tc>
        <w:tc>
          <w:tcPr>
            <w:tcW w:w="567" w:type="dxa"/>
            <w:vAlign w:val="center"/>
          </w:tcPr>
          <w:p w14:paraId="0A901E04" w14:textId="77777777" w:rsidR="00640AE2" w:rsidRPr="007D14A0" w:rsidRDefault="00640AE2" w:rsidP="00B27342">
            <w:pPr>
              <w:jc w:val="center"/>
              <w:rPr>
                <w:strike/>
                <w:sz w:val="18"/>
                <w:szCs w:val="18"/>
              </w:rPr>
            </w:pPr>
            <w:r w:rsidRPr="007D14A0">
              <w:rPr>
                <w:rFonts w:hint="eastAsia"/>
              </w:rPr>
              <w:t>――</w:t>
            </w:r>
          </w:p>
        </w:tc>
        <w:tc>
          <w:tcPr>
            <w:tcW w:w="568" w:type="dxa"/>
            <w:vAlign w:val="center"/>
          </w:tcPr>
          <w:p w14:paraId="55DC2B6F" w14:textId="77777777" w:rsidR="00640AE2" w:rsidRPr="007D14A0" w:rsidRDefault="00640AE2" w:rsidP="00B27342">
            <w:pPr>
              <w:jc w:val="center"/>
              <w:rPr>
                <w:strike/>
                <w:sz w:val="18"/>
                <w:szCs w:val="18"/>
              </w:rPr>
            </w:pPr>
            <w:r w:rsidRPr="007D14A0">
              <w:rPr>
                <w:rFonts w:hint="eastAsia"/>
              </w:rPr>
              <w:t>――</w:t>
            </w:r>
          </w:p>
        </w:tc>
        <w:tc>
          <w:tcPr>
            <w:tcW w:w="567" w:type="dxa"/>
            <w:vAlign w:val="center"/>
          </w:tcPr>
          <w:p w14:paraId="7A7B3310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反向</w:t>
            </w:r>
          </w:p>
        </w:tc>
        <w:tc>
          <w:tcPr>
            <w:tcW w:w="568" w:type="dxa"/>
            <w:vAlign w:val="center"/>
          </w:tcPr>
          <w:p w14:paraId="6362E2AC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正向</w:t>
            </w:r>
          </w:p>
        </w:tc>
      </w:tr>
      <w:tr w:rsidR="00640AE2" w:rsidRPr="007D14A0" w14:paraId="048CA240" w14:textId="77777777" w:rsidTr="00B27342">
        <w:tc>
          <w:tcPr>
            <w:tcW w:w="543" w:type="dxa"/>
            <w:vAlign w:val="center"/>
          </w:tcPr>
          <w:p w14:paraId="5F8663F9" w14:textId="77777777" w:rsidR="00640AE2" w:rsidRPr="007D14A0" w:rsidRDefault="00640AE2" w:rsidP="00B27342">
            <w:pPr>
              <w:numPr>
                <w:ilvl w:val="0"/>
                <w:numId w:val="36"/>
              </w:numPr>
              <w:snapToGrid w:val="0"/>
              <w:spacing w:beforeLines="50" w:before="156"/>
              <w:jc w:val="center"/>
              <w:rPr>
                <w:sz w:val="18"/>
                <w:szCs w:val="21"/>
              </w:rPr>
            </w:pPr>
          </w:p>
        </w:tc>
        <w:tc>
          <w:tcPr>
            <w:tcW w:w="9085" w:type="dxa"/>
            <w:gridSpan w:val="16"/>
            <w:vAlign w:val="center"/>
          </w:tcPr>
          <w:p w14:paraId="41B62A96" w14:textId="6EE20011" w:rsidR="00640AE2" w:rsidRPr="007D14A0" w:rsidRDefault="00D95963" w:rsidP="00B2734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相对</w:t>
            </w:r>
            <w:r w:rsidR="00640AE2" w:rsidRPr="007D14A0">
              <w:rPr>
                <w:rFonts w:hint="eastAsia"/>
                <w:sz w:val="18"/>
                <w:szCs w:val="18"/>
              </w:rPr>
              <w:t>位置，单位</w:t>
            </w:r>
            <w:r w:rsidR="00640AE2" w:rsidRPr="007D14A0">
              <w:rPr>
                <w:rFonts w:hint="eastAsia"/>
                <w:sz w:val="18"/>
                <w:szCs w:val="18"/>
              </w:rPr>
              <w:t>mm</w:t>
            </w:r>
          </w:p>
        </w:tc>
      </w:tr>
      <w:tr w:rsidR="00640AE2" w:rsidRPr="007D14A0" w14:paraId="32D36380" w14:textId="77777777" w:rsidTr="00B27342">
        <w:tc>
          <w:tcPr>
            <w:tcW w:w="543" w:type="dxa"/>
            <w:vAlign w:val="center"/>
          </w:tcPr>
          <w:p w14:paraId="223917FD" w14:textId="77777777" w:rsidR="00640AE2" w:rsidRPr="007D14A0" w:rsidRDefault="00640AE2" w:rsidP="00B27342">
            <w:pPr>
              <w:numPr>
                <w:ilvl w:val="0"/>
                <w:numId w:val="36"/>
              </w:numPr>
              <w:snapToGrid w:val="0"/>
              <w:spacing w:beforeLines="50" w:before="156"/>
              <w:jc w:val="center"/>
              <w:rPr>
                <w:sz w:val="18"/>
                <w:szCs w:val="21"/>
              </w:rPr>
            </w:pPr>
          </w:p>
        </w:tc>
        <w:tc>
          <w:tcPr>
            <w:tcW w:w="9085" w:type="dxa"/>
            <w:gridSpan w:val="16"/>
            <w:vAlign w:val="center"/>
          </w:tcPr>
          <w:p w14:paraId="035A1B3B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 w:rsidRPr="007D14A0">
              <w:rPr>
                <w:rFonts w:hint="eastAsia"/>
                <w:sz w:val="18"/>
                <w:szCs w:val="18"/>
              </w:rPr>
              <w:t>当前速度，</w:t>
            </w:r>
            <w:r w:rsidRPr="007D14A0">
              <w:rPr>
                <w:sz w:val="18"/>
                <w:szCs w:val="18"/>
              </w:rPr>
              <w:t>cm/s</w:t>
            </w:r>
          </w:p>
        </w:tc>
      </w:tr>
      <w:tr w:rsidR="00640AE2" w:rsidRPr="007D14A0" w14:paraId="1FBF1F2F" w14:textId="77777777" w:rsidTr="00B27342">
        <w:tc>
          <w:tcPr>
            <w:tcW w:w="543" w:type="dxa"/>
            <w:vAlign w:val="center"/>
          </w:tcPr>
          <w:p w14:paraId="729D00C3" w14:textId="77777777" w:rsidR="00640AE2" w:rsidRPr="007D14A0" w:rsidRDefault="00640AE2" w:rsidP="00B27342">
            <w:pPr>
              <w:numPr>
                <w:ilvl w:val="0"/>
                <w:numId w:val="36"/>
              </w:numPr>
              <w:snapToGrid w:val="0"/>
              <w:spacing w:beforeLines="50" w:before="156"/>
              <w:jc w:val="center"/>
              <w:rPr>
                <w:sz w:val="18"/>
                <w:szCs w:val="21"/>
              </w:rPr>
            </w:pPr>
          </w:p>
        </w:tc>
        <w:tc>
          <w:tcPr>
            <w:tcW w:w="9085" w:type="dxa"/>
            <w:gridSpan w:val="16"/>
            <w:vAlign w:val="center"/>
          </w:tcPr>
          <w:p w14:paraId="0C331BD3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预留，写</w:t>
            </w: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640AE2" w:rsidRPr="007D14A0" w14:paraId="4B3D83FA" w14:textId="77777777" w:rsidTr="00B27342">
        <w:tc>
          <w:tcPr>
            <w:tcW w:w="543" w:type="dxa"/>
            <w:vAlign w:val="center"/>
          </w:tcPr>
          <w:p w14:paraId="021C0407" w14:textId="77777777" w:rsidR="00640AE2" w:rsidRPr="007D14A0" w:rsidRDefault="00640AE2" w:rsidP="00B27342">
            <w:pPr>
              <w:numPr>
                <w:ilvl w:val="0"/>
                <w:numId w:val="36"/>
              </w:numPr>
              <w:snapToGrid w:val="0"/>
              <w:spacing w:beforeLines="50" w:before="156"/>
              <w:jc w:val="center"/>
              <w:rPr>
                <w:sz w:val="18"/>
                <w:szCs w:val="21"/>
              </w:rPr>
            </w:pPr>
          </w:p>
        </w:tc>
        <w:tc>
          <w:tcPr>
            <w:tcW w:w="9085" w:type="dxa"/>
            <w:gridSpan w:val="16"/>
            <w:vAlign w:val="center"/>
          </w:tcPr>
          <w:p w14:paraId="07D32BA1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预留，写</w:t>
            </w: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640AE2" w:rsidRPr="007D14A0" w14:paraId="4318ABB3" w14:textId="77777777" w:rsidTr="00B27342">
        <w:tc>
          <w:tcPr>
            <w:tcW w:w="543" w:type="dxa"/>
            <w:vAlign w:val="center"/>
          </w:tcPr>
          <w:p w14:paraId="11FCD90B" w14:textId="77777777" w:rsidR="00640AE2" w:rsidRPr="007D14A0" w:rsidRDefault="00640AE2" w:rsidP="00B27342">
            <w:pPr>
              <w:numPr>
                <w:ilvl w:val="0"/>
                <w:numId w:val="36"/>
              </w:numPr>
              <w:snapToGrid w:val="0"/>
              <w:spacing w:beforeLines="50" w:before="156"/>
              <w:jc w:val="center"/>
              <w:rPr>
                <w:sz w:val="18"/>
                <w:szCs w:val="21"/>
              </w:rPr>
            </w:pPr>
          </w:p>
        </w:tc>
        <w:tc>
          <w:tcPr>
            <w:tcW w:w="9085" w:type="dxa"/>
            <w:gridSpan w:val="16"/>
            <w:vAlign w:val="center"/>
          </w:tcPr>
          <w:p w14:paraId="2C1F2D46" w14:textId="77777777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预留，写</w:t>
            </w: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640AE2" w:rsidRPr="007D14A0" w14:paraId="2B0E7895" w14:textId="77777777" w:rsidTr="00B27342">
        <w:tc>
          <w:tcPr>
            <w:tcW w:w="543" w:type="dxa"/>
            <w:vAlign w:val="center"/>
          </w:tcPr>
          <w:p w14:paraId="247FC0A1" w14:textId="77777777" w:rsidR="00640AE2" w:rsidRPr="007D14A0" w:rsidRDefault="00640AE2" w:rsidP="00B27342">
            <w:pPr>
              <w:numPr>
                <w:ilvl w:val="0"/>
                <w:numId w:val="36"/>
              </w:numPr>
              <w:snapToGrid w:val="0"/>
              <w:spacing w:beforeLines="50" w:before="156"/>
              <w:jc w:val="center"/>
              <w:rPr>
                <w:sz w:val="18"/>
                <w:szCs w:val="21"/>
              </w:rPr>
            </w:pPr>
          </w:p>
        </w:tc>
        <w:tc>
          <w:tcPr>
            <w:tcW w:w="9085" w:type="dxa"/>
            <w:gridSpan w:val="16"/>
            <w:vAlign w:val="center"/>
          </w:tcPr>
          <w:p w14:paraId="540DA8B8" w14:textId="04107521" w:rsidR="00640AE2" w:rsidRPr="007D14A0" w:rsidRDefault="00640AE2" w:rsidP="00B2734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CRC16</w:t>
            </w:r>
            <w:r w:rsidRPr="00704F6F">
              <w:rPr>
                <w:rFonts w:hint="eastAsia"/>
                <w:sz w:val="18"/>
                <w:szCs w:val="18"/>
              </w:rPr>
              <w:t>-XMODEM</w:t>
            </w:r>
            <w:r>
              <w:rPr>
                <w:rFonts w:hint="eastAsia"/>
                <w:sz w:val="18"/>
                <w:szCs w:val="18"/>
              </w:rPr>
              <w:t>校验，校验字</w:t>
            </w:r>
            <w:r>
              <w:rPr>
                <w:rFonts w:hint="eastAsia"/>
                <w:sz w:val="18"/>
                <w:szCs w:val="18"/>
              </w:rPr>
              <w:t>0-6</w:t>
            </w:r>
          </w:p>
        </w:tc>
      </w:tr>
    </w:tbl>
    <w:p w14:paraId="37B45355" w14:textId="77777777" w:rsidR="00640AE2" w:rsidRPr="00640AE2" w:rsidRDefault="00640AE2" w:rsidP="00640AE2">
      <w:pPr>
        <w:pStyle w:val="ZSA0"/>
        <w:ind w:firstLineChars="0"/>
      </w:pPr>
    </w:p>
    <w:p w14:paraId="3CCBAFE5" w14:textId="4F600BB6" w:rsidR="007D02F6" w:rsidRDefault="007D02F6" w:rsidP="00E561BE">
      <w:pPr>
        <w:pStyle w:val="ZSA0"/>
      </w:pPr>
      <w:r>
        <w:rPr>
          <w:rFonts w:hint="eastAsia"/>
        </w:rPr>
        <w:t>3.光纤接口</w:t>
      </w:r>
    </w:p>
    <w:p w14:paraId="1967361C" w14:textId="03E192CB" w:rsidR="0097055E" w:rsidRPr="00CB75FF" w:rsidRDefault="007D02F6" w:rsidP="00B260BF">
      <w:pPr>
        <w:pStyle w:val="ZSA0"/>
      </w:pPr>
      <w:r w:rsidRPr="00CB75FF">
        <w:rPr>
          <w:rFonts w:hint="eastAsia"/>
        </w:rPr>
        <w:t>测速处理单元有两对光纤接口，a、650nm :AFBR-1629Z（发射）和AFBR-2529Z（接收）；b、820nm:</w:t>
      </w:r>
      <w:r w:rsidRPr="007D02F6">
        <w:t xml:space="preserve"> </w:t>
      </w:r>
      <w:r w:rsidRPr="00CB75FF">
        <w:t>HFBR-1414TZ</w:t>
      </w:r>
      <w:r w:rsidR="005B2068" w:rsidRPr="00CB75FF">
        <w:rPr>
          <w:rFonts w:hint="eastAsia"/>
        </w:rPr>
        <w:t>（发射）和HFBR-2418TZ（接收）。</w:t>
      </w:r>
      <w:bookmarkEnd w:id="6"/>
      <w:bookmarkEnd w:id="7"/>
      <w:bookmarkEnd w:id="8"/>
      <w:r w:rsidR="00B260BF" w:rsidRPr="00CB75FF">
        <w:rPr>
          <w:rFonts w:hint="eastAsia"/>
        </w:rPr>
        <w:t>C、1310nm：LC接口。</w:t>
      </w:r>
    </w:p>
    <w:p w14:paraId="7C0AE4B7" w14:textId="70A6BBA9" w:rsidR="00B260BF" w:rsidRDefault="00B260BF" w:rsidP="00B260BF">
      <w:pPr>
        <w:pStyle w:val="ZSA0"/>
      </w:pPr>
      <w:r>
        <w:rPr>
          <w:rFonts w:hint="eastAsia"/>
        </w:rPr>
        <w:t>4.信号采集接口</w:t>
      </w:r>
    </w:p>
    <w:p w14:paraId="26B800FE" w14:textId="3085F989" w:rsidR="00B260BF" w:rsidRDefault="00B260BF" w:rsidP="00B260BF">
      <w:pPr>
        <w:pStyle w:val="ZSA0"/>
      </w:pPr>
      <w:r>
        <w:rPr>
          <w:rFonts w:hint="eastAsia"/>
          <w:szCs w:val="21"/>
        </w:rPr>
        <w:lastRenderedPageBreak/>
        <w:t>测速处理单元信号采集接口采用DB15接口，</w:t>
      </w:r>
      <w:r>
        <w:rPr>
          <w:rFonts w:hint="eastAsia"/>
        </w:rPr>
        <w:t>其接口定义如下：</w:t>
      </w:r>
    </w:p>
    <w:p w14:paraId="262ABFF6" w14:textId="4BD1EC7C" w:rsidR="00B260BF" w:rsidRDefault="00B260BF" w:rsidP="00B260BF">
      <w:pPr>
        <w:pStyle w:val="ZSD0"/>
        <w:spacing w:before="156" w:after="156"/>
        <w:ind w:left="0"/>
        <w:rPr>
          <w:rFonts w:ascii="仿宋" w:eastAsia="仿宋" w:hAnsi="仿宋" w:cs="仿宋" w:hint="eastAsia"/>
          <w:sz w:val="24"/>
          <w:szCs w:val="24"/>
        </w:rPr>
      </w:pPr>
      <w:r>
        <w:rPr>
          <w:rFonts w:hint="eastAsia"/>
        </w:rPr>
        <w:t>信号采集接口定义</w:t>
      </w:r>
    </w:p>
    <w:tbl>
      <w:tblPr>
        <w:tblW w:w="86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65"/>
        <w:gridCol w:w="1240"/>
        <w:gridCol w:w="1470"/>
        <w:gridCol w:w="1995"/>
        <w:gridCol w:w="3201"/>
      </w:tblGrid>
      <w:tr w:rsidR="00B260BF" w14:paraId="198B3E68" w14:textId="77777777" w:rsidTr="00B260BF">
        <w:trPr>
          <w:trHeight w:val="23"/>
          <w:jc w:val="center"/>
        </w:trPr>
        <w:tc>
          <w:tcPr>
            <w:tcW w:w="765" w:type="dxa"/>
            <w:shd w:val="clear" w:color="auto" w:fill="BFBFBF" w:themeFill="background1" w:themeFillShade="BF"/>
            <w:noWrap/>
          </w:tcPr>
          <w:p w14:paraId="511315EF" w14:textId="77777777" w:rsidR="00B260BF" w:rsidRPr="00B260BF" w:rsidRDefault="00B260BF" w:rsidP="00985E9C">
            <w:pPr>
              <w:widowControl/>
              <w:snapToGrid w:val="0"/>
              <w:jc w:val="center"/>
              <w:rPr>
                <w:rFonts w:hAnsi="宋体" w:cs="宋体" w:hint="eastAsia"/>
                <w:b/>
                <w:bCs/>
                <w:iCs/>
                <w:sz w:val="18"/>
                <w:szCs w:val="18"/>
              </w:rPr>
            </w:pPr>
            <w:r w:rsidRPr="00B260BF">
              <w:rPr>
                <w:rFonts w:hint="eastAsia"/>
                <w:b/>
                <w:bCs/>
                <w:sz w:val="18"/>
                <w:szCs w:val="18"/>
              </w:rPr>
              <w:t>脚号</w:t>
            </w:r>
          </w:p>
        </w:tc>
        <w:tc>
          <w:tcPr>
            <w:tcW w:w="1240" w:type="dxa"/>
            <w:shd w:val="clear" w:color="auto" w:fill="BFBFBF" w:themeFill="background1" w:themeFillShade="BF"/>
          </w:tcPr>
          <w:p w14:paraId="643D5C4C" w14:textId="77777777" w:rsidR="00B260BF" w:rsidRPr="00B260BF" w:rsidRDefault="00B260BF" w:rsidP="00985E9C">
            <w:pPr>
              <w:widowControl/>
              <w:snapToGrid w:val="0"/>
              <w:jc w:val="center"/>
              <w:rPr>
                <w:rFonts w:hAnsi="宋体" w:cs="宋体" w:hint="eastAsia"/>
                <w:b/>
                <w:bCs/>
                <w:sz w:val="18"/>
                <w:szCs w:val="18"/>
              </w:rPr>
            </w:pPr>
            <w:r w:rsidRPr="00B260BF">
              <w:rPr>
                <w:rFonts w:hint="eastAsia"/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1470" w:type="dxa"/>
            <w:shd w:val="clear" w:color="auto" w:fill="BFBFBF" w:themeFill="background1" w:themeFillShade="BF"/>
          </w:tcPr>
          <w:p w14:paraId="210AADB9" w14:textId="77777777" w:rsidR="00B260BF" w:rsidRPr="00B260BF" w:rsidRDefault="00B260BF" w:rsidP="00985E9C">
            <w:pPr>
              <w:pStyle w:val="xmsonormal"/>
              <w:snapToGrid w:val="0"/>
              <w:spacing w:before="0" w:beforeAutospacing="0" w:after="0" w:afterAutospacing="0"/>
              <w:ind w:right="420"/>
              <w:jc w:val="center"/>
              <w:rPr>
                <w:rFonts w:hint="eastAsia"/>
                <w:b/>
                <w:bCs/>
                <w:iCs/>
                <w:sz w:val="18"/>
                <w:szCs w:val="18"/>
              </w:rPr>
            </w:pPr>
            <w:r w:rsidRPr="00B260BF">
              <w:rPr>
                <w:rFonts w:hint="eastAsia"/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1995" w:type="dxa"/>
            <w:shd w:val="clear" w:color="auto" w:fill="BFBFBF" w:themeFill="background1" w:themeFillShade="BF"/>
          </w:tcPr>
          <w:p w14:paraId="31B74B14" w14:textId="77777777" w:rsidR="00B260BF" w:rsidRPr="00B260BF" w:rsidRDefault="00B260BF" w:rsidP="00985E9C">
            <w:pPr>
              <w:pStyle w:val="xmsonormal"/>
              <w:snapToGrid w:val="0"/>
              <w:spacing w:before="0" w:beforeAutospacing="0" w:after="0" w:afterAutospacing="0"/>
              <w:ind w:right="420"/>
              <w:jc w:val="center"/>
              <w:rPr>
                <w:rFonts w:hint="eastAsia"/>
                <w:b/>
                <w:bCs/>
                <w:iCs/>
                <w:sz w:val="18"/>
                <w:szCs w:val="18"/>
              </w:rPr>
            </w:pPr>
            <w:r w:rsidRPr="00B260BF">
              <w:rPr>
                <w:rFonts w:hint="eastAsia"/>
                <w:b/>
                <w:bCs/>
                <w:sz w:val="18"/>
                <w:szCs w:val="18"/>
              </w:rPr>
              <w:t>引线规格</w:t>
            </w:r>
          </w:p>
        </w:tc>
        <w:tc>
          <w:tcPr>
            <w:tcW w:w="3201" w:type="dxa"/>
            <w:shd w:val="clear" w:color="auto" w:fill="BFBFBF" w:themeFill="background1" w:themeFillShade="BF"/>
            <w:noWrap/>
          </w:tcPr>
          <w:p w14:paraId="5FC812EF" w14:textId="77777777" w:rsidR="00B260BF" w:rsidRPr="00B260BF" w:rsidRDefault="00B260BF" w:rsidP="00985E9C">
            <w:pPr>
              <w:widowControl/>
              <w:snapToGrid w:val="0"/>
              <w:jc w:val="center"/>
              <w:rPr>
                <w:rFonts w:hAnsi="宋体" w:cs="宋体" w:hint="eastAsia"/>
                <w:b/>
                <w:bCs/>
                <w:sz w:val="18"/>
                <w:szCs w:val="18"/>
              </w:rPr>
            </w:pPr>
            <w:r w:rsidRPr="00B260BF">
              <w:rPr>
                <w:rFonts w:hint="eastAsia"/>
                <w:b/>
                <w:bCs/>
                <w:sz w:val="18"/>
                <w:szCs w:val="18"/>
              </w:rPr>
              <w:t>目标设备</w:t>
            </w:r>
          </w:p>
        </w:tc>
      </w:tr>
      <w:tr w:rsidR="00B260BF" w14:paraId="1A10E0EE" w14:textId="77777777" w:rsidTr="00985E9C">
        <w:trPr>
          <w:trHeight w:val="23"/>
          <w:jc w:val="center"/>
        </w:trPr>
        <w:tc>
          <w:tcPr>
            <w:tcW w:w="765" w:type="dxa"/>
            <w:noWrap/>
            <w:vAlign w:val="center"/>
          </w:tcPr>
          <w:p w14:paraId="0DE5DE9F" w14:textId="77777777" w:rsidR="00B260BF" w:rsidRPr="00B260BF" w:rsidRDefault="00B260BF" w:rsidP="00985E9C">
            <w:pPr>
              <w:widowControl/>
              <w:snapToGrid w:val="0"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240" w:type="dxa"/>
          </w:tcPr>
          <w:p w14:paraId="469A2E23" w14:textId="77777777" w:rsidR="00B260BF" w:rsidRPr="00B260BF" w:rsidRDefault="00B260BF" w:rsidP="00985E9C">
            <w:pPr>
              <w:widowControl/>
              <w:snapToGrid w:val="0"/>
              <w:jc w:val="center"/>
              <w:rPr>
                <w:rFonts w:hAnsi="宋体" w:cs="宋体" w:hint="eastAsia"/>
                <w:b/>
                <w:bCs/>
                <w:sz w:val="18"/>
                <w:szCs w:val="18"/>
              </w:rPr>
            </w:pPr>
            <w:r w:rsidRPr="00B260BF">
              <w:rPr>
                <w:sz w:val="18"/>
                <w:szCs w:val="18"/>
              </w:rPr>
              <w:t>PE</w:t>
            </w:r>
          </w:p>
        </w:tc>
        <w:tc>
          <w:tcPr>
            <w:tcW w:w="1470" w:type="dxa"/>
          </w:tcPr>
          <w:p w14:paraId="23E8CD48" w14:textId="77777777" w:rsidR="00B260BF" w:rsidRPr="00B260BF" w:rsidRDefault="00B260BF" w:rsidP="00985E9C">
            <w:pPr>
              <w:pStyle w:val="xmsonormal"/>
              <w:snapToGrid w:val="0"/>
              <w:spacing w:before="0" w:beforeAutospacing="0" w:after="0" w:afterAutospacing="0"/>
              <w:ind w:right="420"/>
              <w:jc w:val="center"/>
              <w:rPr>
                <w:rFonts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 xml:space="preserve"> 屏蔽地</w:t>
            </w:r>
          </w:p>
        </w:tc>
        <w:tc>
          <w:tcPr>
            <w:tcW w:w="1995" w:type="dxa"/>
          </w:tcPr>
          <w:p w14:paraId="35181175" w14:textId="77777777" w:rsidR="00B260BF" w:rsidRPr="00B260BF" w:rsidRDefault="00B260BF" w:rsidP="00985E9C">
            <w:pPr>
              <w:pStyle w:val="xmsonormal"/>
              <w:snapToGrid w:val="0"/>
              <w:spacing w:before="0" w:beforeAutospacing="0" w:after="0" w:afterAutospacing="0"/>
              <w:ind w:right="420"/>
              <w:jc w:val="center"/>
              <w:rPr>
                <w:rFonts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屏蔽层</w:t>
            </w:r>
          </w:p>
        </w:tc>
        <w:tc>
          <w:tcPr>
            <w:tcW w:w="3201" w:type="dxa"/>
            <w:noWrap/>
          </w:tcPr>
          <w:p w14:paraId="77628839" w14:textId="3CD671E5" w:rsidR="00B260BF" w:rsidRPr="00B260BF" w:rsidRDefault="00B260BF" w:rsidP="00985E9C">
            <w:pPr>
              <w:widowControl/>
              <w:snapToGrid w:val="0"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传感器连接器</w:t>
            </w:r>
            <w:r w:rsidRPr="00B260BF">
              <w:rPr>
                <w:rFonts w:hAnsi="宋体" w:cs="宋体" w:hint="eastAsia"/>
                <w:sz w:val="18"/>
                <w:szCs w:val="18"/>
              </w:rPr>
              <w:t>1</w:t>
            </w:r>
          </w:p>
        </w:tc>
      </w:tr>
      <w:tr w:rsidR="00B260BF" w14:paraId="40D72ED6" w14:textId="77777777" w:rsidTr="00985E9C">
        <w:trPr>
          <w:trHeight w:val="23"/>
          <w:jc w:val="center"/>
        </w:trPr>
        <w:tc>
          <w:tcPr>
            <w:tcW w:w="765" w:type="dxa"/>
            <w:noWrap/>
            <w:vAlign w:val="center"/>
          </w:tcPr>
          <w:p w14:paraId="1491C56F" w14:textId="3352C088" w:rsidR="00B260BF" w:rsidRPr="00B260BF" w:rsidRDefault="00D33D38" w:rsidP="00985E9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8</w:t>
            </w:r>
          </w:p>
        </w:tc>
        <w:tc>
          <w:tcPr>
            <w:tcW w:w="1240" w:type="dxa"/>
          </w:tcPr>
          <w:p w14:paraId="374FE4ED" w14:textId="77777777" w:rsidR="00B260BF" w:rsidRPr="00B260BF" w:rsidRDefault="00B260BF" w:rsidP="00985E9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sz w:val="18"/>
                <w:szCs w:val="18"/>
              </w:rPr>
              <w:t>A_24V+</w:t>
            </w:r>
          </w:p>
        </w:tc>
        <w:tc>
          <w:tcPr>
            <w:tcW w:w="1470" w:type="dxa"/>
          </w:tcPr>
          <w:p w14:paraId="0F0E3B62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电源</w:t>
            </w:r>
            <w:r w:rsidRPr="00B260BF">
              <w:rPr>
                <w:rFonts w:hint="eastAsia"/>
                <w:sz w:val="18"/>
                <w:szCs w:val="18"/>
              </w:rPr>
              <w:t>+</w:t>
            </w:r>
          </w:p>
        </w:tc>
        <w:tc>
          <w:tcPr>
            <w:tcW w:w="1995" w:type="dxa"/>
            <w:vAlign w:val="center"/>
          </w:tcPr>
          <w:p w14:paraId="3008C591" w14:textId="77777777" w:rsidR="00B260BF" w:rsidRPr="00B260BF" w:rsidRDefault="00B260BF" w:rsidP="00985E9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0.5mm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双绞线</w:t>
            </w:r>
          </w:p>
        </w:tc>
        <w:tc>
          <w:tcPr>
            <w:tcW w:w="3201" w:type="dxa"/>
            <w:noWrap/>
            <w:vAlign w:val="center"/>
          </w:tcPr>
          <w:p w14:paraId="5B901089" w14:textId="096BF7D1" w:rsidR="00B260BF" w:rsidRPr="00B260BF" w:rsidRDefault="00B260BF" w:rsidP="00985E9C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传感器连接器</w:t>
            </w:r>
            <w:r w:rsidRPr="00B260BF">
              <w:rPr>
                <w:rFonts w:hAnsi="宋体" w:cs="宋体" w:hint="eastAsia"/>
                <w:sz w:val="18"/>
                <w:szCs w:val="18"/>
              </w:rPr>
              <w:t>2</w:t>
            </w:r>
          </w:p>
        </w:tc>
      </w:tr>
      <w:tr w:rsidR="00B260BF" w14:paraId="25379A82" w14:textId="77777777" w:rsidTr="00985E9C">
        <w:trPr>
          <w:trHeight w:val="23"/>
          <w:jc w:val="center"/>
        </w:trPr>
        <w:tc>
          <w:tcPr>
            <w:tcW w:w="765" w:type="dxa"/>
            <w:noWrap/>
            <w:vAlign w:val="center"/>
          </w:tcPr>
          <w:p w14:paraId="1A2CA422" w14:textId="07520067" w:rsidR="00B260BF" w:rsidRPr="00B260BF" w:rsidRDefault="00BB36EE" w:rsidP="00985E9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7</w:t>
            </w:r>
          </w:p>
        </w:tc>
        <w:tc>
          <w:tcPr>
            <w:tcW w:w="1240" w:type="dxa"/>
          </w:tcPr>
          <w:p w14:paraId="3DA15E67" w14:textId="77777777" w:rsidR="00B260BF" w:rsidRPr="00B260BF" w:rsidRDefault="00B260BF" w:rsidP="00985E9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sz w:val="18"/>
                <w:szCs w:val="18"/>
              </w:rPr>
              <w:t>A_24V-</w:t>
            </w:r>
          </w:p>
        </w:tc>
        <w:tc>
          <w:tcPr>
            <w:tcW w:w="1470" w:type="dxa"/>
          </w:tcPr>
          <w:p w14:paraId="72AF7C24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电源</w:t>
            </w:r>
            <w:r w:rsidRPr="00B260BF"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995" w:type="dxa"/>
          </w:tcPr>
          <w:p w14:paraId="513A7267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0.5mm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双绞线</w:t>
            </w:r>
          </w:p>
        </w:tc>
        <w:tc>
          <w:tcPr>
            <w:tcW w:w="3201" w:type="dxa"/>
            <w:noWrap/>
            <w:vAlign w:val="center"/>
          </w:tcPr>
          <w:p w14:paraId="4A43C70A" w14:textId="226C22F9" w:rsidR="00B260BF" w:rsidRPr="00B260BF" w:rsidRDefault="00B260BF" w:rsidP="00985E9C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传感器连接器</w:t>
            </w:r>
            <w:r w:rsidRPr="00B260BF">
              <w:rPr>
                <w:rFonts w:hAnsi="宋体" w:cs="宋体" w:hint="eastAsia"/>
                <w:sz w:val="18"/>
                <w:szCs w:val="18"/>
              </w:rPr>
              <w:t>3</w:t>
            </w:r>
          </w:p>
        </w:tc>
      </w:tr>
      <w:tr w:rsidR="00B260BF" w14:paraId="5F3FFD69" w14:textId="77777777" w:rsidTr="00985E9C">
        <w:trPr>
          <w:trHeight w:val="23"/>
          <w:jc w:val="center"/>
        </w:trPr>
        <w:tc>
          <w:tcPr>
            <w:tcW w:w="765" w:type="dxa"/>
            <w:noWrap/>
            <w:vAlign w:val="center"/>
          </w:tcPr>
          <w:p w14:paraId="612F38D4" w14:textId="6BC9D1DE" w:rsidR="00B260BF" w:rsidRPr="00B260BF" w:rsidRDefault="00BB36EE" w:rsidP="00985E9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4</w:t>
            </w:r>
          </w:p>
        </w:tc>
        <w:tc>
          <w:tcPr>
            <w:tcW w:w="1240" w:type="dxa"/>
          </w:tcPr>
          <w:p w14:paraId="6BA4016B" w14:textId="19D5A929" w:rsidR="00B260BF" w:rsidRPr="00B260BF" w:rsidRDefault="00BB36EE" w:rsidP="00985E9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</w:t>
            </w:r>
            <w:r w:rsidR="00B260BF" w:rsidRPr="00B260BF">
              <w:rPr>
                <w:sz w:val="18"/>
                <w:szCs w:val="18"/>
              </w:rPr>
              <w:t>1</w:t>
            </w:r>
          </w:p>
        </w:tc>
        <w:tc>
          <w:tcPr>
            <w:tcW w:w="1470" w:type="dxa"/>
          </w:tcPr>
          <w:p w14:paraId="0DD74F00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通道</w:t>
            </w:r>
            <w:r w:rsidRPr="00B260BF">
              <w:rPr>
                <w:rFonts w:hint="eastAsia"/>
                <w:sz w:val="18"/>
                <w:szCs w:val="18"/>
              </w:rPr>
              <w:t>1</w:t>
            </w:r>
            <w:r w:rsidRPr="00B260BF">
              <w:rPr>
                <w:rFonts w:hint="eastAsia"/>
                <w:sz w:val="18"/>
                <w:szCs w:val="18"/>
              </w:rPr>
              <w:t>信号</w:t>
            </w:r>
          </w:p>
        </w:tc>
        <w:tc>
          <w:tcPr>
            <w:tcW w:w="1995" w:type="dxa"/>
            <w:vMerge w:val="restart"/>
          </w:tcPr>
          <w:p w14:paraId="17FE607C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0.5mm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双绞线</w:t>
            </w:r>
          </w:p>
        </w:tc>
        <w:tc>
          <w:tcPr>
            <w:tcW w:w="3201" w:type="dxa"/>
            <w:noWrap/>
            <w:vAlign w:val="center"/>
          </w:tcPr>
          <w:p w14:paraId="14C83257" w14:textId="516B5EAB" w:rsidR="00B260BF" w:rsidRPr="00B260BF" w:rsidRDefault="00B260BF" w:rsidP="00985E9C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传感器连接器</w:t>
            </w:r>
            <w:r w:rsidRPr="00B260BF">
              <w:rPr>
                <w:rFonts w:hAnsi="宋体" w:cs="宋体" w:hint="eastAsia"/>
                <w:sz w:val="18"/>
                <w:szCs w:val="18"/>
              </w:rPr>
              <w:t>4</w:t>
            </w:r>
          </w:p>
        </w:tc>
      </w:tr>
      <w:tr w:rsidR="00B260BF" w14:paraId="516F2B1B" w14:textId="77777777" w:rsidTr="00985E9C">
        <w:trPr>
          <w:trHeight w:val="23"/>
          <w:jc w:val="center"/>
        </w:trPr>
        <w:tc>
          <w:tcPr>
            <w:tcW w:w="765" w:type="dxa"/>
            <w:noWrap/>
            <w:vAlign w:val="center"/>
          </w:tcPr>
          <w:p w14:paraId="34E97BC3" w14:textId="7C11BAC7" w:rsidR="00B260BF" w:rsidRPr="00B260BF" w:rsidRDefault="00BB36EE" w:rsidP="00985E9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11</w:t>
            </w:r>
          </w:p>
        </w:tc>
        <w:tc>
          <w:tcPr>
            <w:tcW w:w="1240" w:type="dxa"/>
          </w:tcPr>
          <w:p w14:paraId="7C3DC0C7" w14:textId="77777777" w:rsidR="00B260BF" w:rsidRPr="00B260BF" w:rsidRDefault="00B260BF" w:rsidP="00985E9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P_GND</w:t>
            </w:r>
          </w:p>
        </w:tc>
        <w:tc>
          <w:tcPr>
            <w:tcW w:w="1470" w:type="dxa"/>
          </w:tcPr>
          <w:p w14:paraId="6819836F" w14:textId="77777777" w:rsidR="00B260BF" w:rsidRPr="00B260BF" w:rsidRDefault="00B260BF" w:rsidP="00985E9C">
            <w:pPr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 xml:space="preserve"> </w:t>
            </w:r>
            <w:r w:rsidRPr="00B260BF">
              <w:rPr>
                <w:rFonts w:hAnsi="宋体" w:cs="宋体" w:hint="eastAsia"/>
                <w:sz w:val="18"/>
                <w:szCs w:val="18"/>
              </w:rPr>
              <w:t>信号地</w:t>
            </w:r>
          </w:p>
        </w:tc>
        <w:tc>
          <w:tcPr>
            <w:tcW w:w="1995" w:type="dxa"/>
            <w:vMerge/>
          </w:tcPr>
          <w:p w14:paraId="35D41DF4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</w:p>
        </w:tc>
        <w:tc>
          <w:tcPr>
            <w:tcW w:w="3201" w:type="dxa"/>
            <w:noWrap/>
            <w:vAlign w:val="center"/>
          </w:tcPr>
          <w:p w14:paraId="258DF14F" w14:textId="79559C9A" w:rsidR="00B260BF" w:rsidRPr="00B260BF" w:rsidRDefault="00B260BF" w:rsidP="00985E9C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传感器连接器</w:t>
            </w:r>
            <w:r w:rsidRPr="00B260BF">
              <w:rPr>
                <w:rFonts w:hAnsi="宋体" w:cs="宋体" w:hint="eastAsia"/>
                <w:sz w:val="18"/>
                <w:szCs w:val="18"/>
              </w:rPr>
              <w:t>5</w:t>
            </w:r>
          </w:p>
        </w:tc>
      </w:tr>
      <w:tr w:rsidR="00B260BF" w14:paraId="2C7184BA" w14:textId="77777777" w:rsidTr="00985E9C">
        <w:trPr>
          <w:trHeight w:val="23"/>
          <w:jc w:val="center"/>
        </w:trPr>
        <w:tc>
          <w:tcPr>
            <w:tcW w:w="765" w:type="dxa"/>
            <w:noWrap/>
            <w:vAlign w:val="center"/>
          </w:tcPr>
          <w:p w14:paraId="30D5889F" w14:textId="1A707563" w:rsidR="00B260BF" w:rsidRPr="00B260BF" w:rsidRDefault="00BB36EE" w:rsidP="00985E9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5</w:t>
            </w:r>
          </w:p>
        </w:tc>
        <w:tc>
          <w:tcPr>
            <w:tcW w:w="1240" w:type="dxa"/>
          </w:tcPr>
          <w:p w14:paraId="0AE6FF20" w14:textId="24C1ED68" w:rsidR="00B260BF" w:rsidRPr="00B260BF" w:rsidRDefault="00BB36EE" w:rsidP="00985E9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</w:t>
            </w:r>
            <w:r w:rsidR="00B260BF" w:rsidRPr="00B260BF">
              <w:rPr>
                <w:sz w:val="18"/>
                <w:szCs w:val="18"/>
              </w:rPr>
              <w:t>2</w:t>
            </w:r>
          </w:p>
        </w:tc>
        <w:tc>
          <w:tcPr>
            <w:tcW w:w="1470" w:type="dxa"/>
          </w:tcPr>
          <w:p w14:paraId="5AD62D6A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通道</w:t>
            </w:r>
            <w:r w:rsidRPr="00B260BF">
              <w:rPr>
                <w:rFonts w:hint="eastAsia"/>
                <w:sz w:val="18"/>
                <w:szCs w:val="18"/>
              </w:rPr>
              <w:t>2</w:t>
            </w:r>
            <w:r w:rsidRPr="00B260BF">
              <w:rPr>
                <w:rFonts w:hint="eastAsia"/>
                <w:sz w:val="18"/>
                <w:szCs w:val="18"/>
              </w:rPr>
              <w:t>信号</w:t>
            </w:r>
          </w:p>
        </w:tc>
        <w:tc>
          <w:tcPr>
            <w:tcW w:w="1995" w:type="dxa"/>
            <w:vMerge w:val="restart"/>
          </w:tcPr>
          <w:p w14:paraId="65991D96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0.5mm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双绞线</w:t>
            </w:r>
          </w:p>
        </w:tc>
        <w:tc>
          <w:tcPr>
            <w:tcW w:w="3201" w:type="dxa"/>
            <w:noWrap/>
            <w:vAlign w:val="center"/>
          </w:tcPr>
          <w:p w14:paraId="3E10FAC7" w14:textId="6CD04BD6" w:rsidR="00B260BF" w:rsidRPr="00B260BF" w:rsidRDefault="00B260BF" w:rsidP="00985E9C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传感器连接器</w:t>
            </w:r>
            <w:r w:rsidRPr="00B260BF">
              <w:rPr>
                <w:rFonts w:hAnsi="宋体" w:cs="宋体" w:hint="eastAsia"/>
                <w:sz w:val="18"/>
                <w:szCs w:val="18"/>
              </w:rPr>
              <w:t>6</w:t>
            </w:r>
          </w:p>
        </w:tc>
      </w:tr>
      <w:tr w:rsidR="00B260BF" w14:paraId="28300729" w14:textId="77777777" w:rsidTr="00985E9C">
        <w:trPr>
          <w:trHeight w:val="23"/>
          <w:jc w:val="center"/>
        </w:trPr>
        <w:tc>
          <w:tcPr>
            <w:tcW w:w="765" w:type="dxa"/>
            <w:noWrap/>
            <w:vAlign w:val="center"/>
          </w:tcPr>
          <w:p w14:paraId="19FDA4A5" w14:textId="5037F82F" w:rsidR="00B260BF" w:rsidRPr="00B260BF" w:rsidRDefault="00BB36EE" w:rsidP="00985E9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12</w:t>
            </w:r>
          </w:p>
        </w:tc>
        <w:tc>
          <w:tcPr>
            <w:tcW w:w="1240" w:type="dxa"/>
          </w:tcPr>
          <w:p w14:paraId="32A215F3" w14:textId="77777777" w:rsidR="00B260BF" w:rsidRPr="00B260BF" w:rsidRDefault="00B260BF" w:rsidP="00985E9C">
            <w:pPr>
              <w:widowControl/>
              <w:jc w:val="center"/>
              <w:rPr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P_GND</w:t>
            </w:r>
          </w:p>
        </w:tc>
        <w:tc>
          <w:tcPr>
            <w:tcW w:w="1470" w:type="dxa"/>
          </w:tcPr>
          <w:p w14:paraId="0F30D41C" w14:textId="77777777" w:rsidR="00B260BF" w:rsidRPr="00B260BF" w:rsidRDefault="00B260BF" w:rsidP="00985E9C">
            <w:pPr>
              <w:jc w:val="center"/>
              <w:rPr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 xml:space="preserve"> </w:t>
            </w:r>
            <w:r w:rsidRPr="00B260BF">
              <w:rPr>
                <w:rFonts w:hAnsi="宋体" w:cs="宋体" w:hint="eastAsia"/>
                <w:sz w:val="18"/>
                <w:szCs w:val="18"/>
              </w:rPr>
              <w:t>信号地</w:t>
            </w:r>
          </w:p>
        </w:tc>
        <w:tc>
          <w:tcPr>
            <w:tcW w:w="1995" w:type="dxa"/>
            <w:vMerge/>
          </w:tcPr>
          <w:p w14:paraId="5F45FEED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</w:p>
        </w:tc>
        <w:tc>
          <w:tcPr>
            <w:tcW w:w="3201" w:type="dxa"/>
            <w:noWrap/>
            <w:vAlign w:val="center"/>
          </w:tcPr>
          <w:p w14:paraId="1B51B240" w14:textId="7ABE32B8" w:rsidR="00B260BF" w:rsidRPr="00B260BF" w:rsidRDefault="00B260BF" w:rsidP="00985E9C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传感器连接器</w:t>
            </w:r>
            <w:r w:rsidRPr="00B260BF">
              <w:rPr>
                <w:rFonts w:hAnsi="宋体" w:cs="宋体" w:hint="eastAsia"/>
                <w:sz w:val="18"/>
                <w:szCs w:val="18"/>
              </w:rPr>
              <w:t>7</w:t>
            </w:r>
          </w:p>
        </w:tc>
      </w:tr>
      <w:tr w:rsidR="00B260BF" w14:paraId="0E788857" w14:textId="77777777" w:rsidTr="00985E9C">
        <w:trPr>
          <w:trHeight w:val="23"/>
          <w:jc w:val="center"/>
        </w:trPr>
        <w:tc>
          <w:tcPr>
            <w:tcW w:w="765" w:type="dxa"/>
            <w:noWrap/>
            <w:vAlign w:val="center"/>
          </w:tcPr>
          <w:p w14:paraId="558F756D" w14:textId="216A7F43" w:rsidR="00B260BF" w:rsidRPr="00B260BF" w:rsidRDefault="00BB36EE" w:rsidP="00985E9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10</w:t>
            </w:r>
          </w:p>
        </w:tc>
        <w:tc>
          <w:tcPr>
            <w:tcW w:w="1240" w:type="dxa"/>
          </w:tcPr>
          <w:p w14:paraId="7B98C603" w14:textId="77777777" w:rsidR="00B260BF" w:rsidRPr="00B260BF" w:rsidRDefault="00B260BF" w:rsidP="00985E9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sz w:val="18"/>
                <w:szCs w:val="18"/>
              </w:rPr>
              <w:t>485_1B</w:t>
            </w:r>
          </w:p>
        </w:tc>
        <w:tc>
          <w:tcPr>
            <w:tcW w:w="1470" w:type="dxa"/>
            <w:vMerge w:val="restart"/>
          </w:tcPr>
          <w:p w14:paraId="2EF1651D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调试用</w:t>
            </w:r>
            <w:r w:rsidRPr="00B260BF">
              <w:rPr>
                <w:rFonts w:hint="eastAsia"/>
                <w:sz w:val="18"/>
                <w:szCs w:val="18"/>
              </w:rPr>
              <w:t>485</w:t>
            </w:r>
          </w:p>
        </w:tc>
        <w:tc>
          <w:tcPr>
            <w:tcW w:w="1995" w:type="dxa"/>
            <w:vMerge w:val="restart"/>
          </w:tcPr>
          <w:p w14:paraId="7DC0E578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0.5mm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双绞线</w:t>
            </w:r>
          </w:p>
        </w:tc>
        <w:tc>
          <w:tcPr>
            <w:tcW w:w="3201" w:type="dxa"/>
            <w:noWrap/>
            <w:vAlign w:val="center"/>
          </w:tcPr>
          <w:p w14:paraId="6C3027EC" w14:textId="0779A00C" w:rsidR="00B260BF" w:rsidRPr="00B260BF" w:rsidRDefault="00B260BF" w:rsidP="00985E9C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传感器连接器</w:t>
            </w:r>
            <w:r w:rsidRPr="00B260BF">
              <w:rPr>
                <w:rFonts w:hAnsi="宋体" w:cs="宋体" w:hint="eastAsia"/>
                <w:sz w:val="18"/>
                <w:szCs w:val="18"/>
              </w:rPr>
              <w:t>8</w:t>
            </w:r>
          </w:p>
        </w:tc>
      </w:tr>
      <w:tr w:rsidR="00B260BF" w14:paraId="594BA95A" w14:textId="77777777" w:rsidTr="00985E9C">
        <w:trPr>
          <w:trHeight w:val="23"/>
          <w:jc w:val="center"/>
        </w:trPr>
        <w:tc>
          <w:tcPr>
            <w:tcW w:w="765" w:type="dxa"/>
            <w:noWrap/>
            <w:vAlign w:val="center"/>
          </w:tcPr>
          <w:p w14:paraId="411331F8" w14:textId="034E1DE1" w:rsidR="00B260BF" w:rsidRPr="00B260BF" w:rsidRDefault="00BB36EE" w:rsidP="00985E9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3</w:t>
            </w:r>
          </w:p>
        </w:tc>
        <w:tc>
          <w:tcPr>
            <w:tcW w:w="1240" w:type="dxa"/>
          </w:tcPr>
          <w:p w14:paraId="1870D20F" w14:textId="77777777" w:rsidR="00B260BF" w:rsidRPr="00B260BF" w:rsidRDefault="00B260BF" w:rsidP="00985E9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sz w:val="18"/>
                <w:szCs w:val="18"/>
              </w:rPr>
              <w:t>485_1A</w:t>
            </w:r>
          </w:p>
        </w:tc>
        <w:tc>
          <w:tcPr>
            <w:tcW w:w="1470" w:type="dxa"/>
            <w:vMerge/>
          </w:tcPr>
          <w:p w14:paraId="3B37508F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</w:p>
        </w:tc>
        <w:tc>
          <w:tcPr>
            <w:tcW w:w="1995" w:type="dxa"/>
            <w:vMerge/>
          </w:tcPr>
          <w:p w14:paraId="541A3FE3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</w:p>
        </w:tc>
        <w:tc>
          <w:tcPr>
            <w:tcW w:w="3201" w:type="dxa"/>
            <w:noWrap/>
            <w:vAlign w:val="center"/>
          </w:tcPr>
          <w:p w14:paraId="0E11BB50" w14:textId="7D5A88C0" w:rsidR="00B260BF" w:rsidRPr="00B260BF" w:rsidRDefault="00B260BF" w:rsidP="00985E9C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传感器连接器</w:t>
            </w:r>
            <w:r w:rsidRPr="00B260BF">
              <w:rPr>
                <w:rFonts w:hAnsi="宋体" w:cs="宋体" w:hint="eastAsia"/>
                <w:sz w:val="18"/>
                <w:szCs w:val="18"/>
              </w:rPr>
              <w:t>9</w:t>
            </w:r>
          </w:p>
        </w:tc>
      </w:tr>
      <w:tr w:rsidR="00B260BF" w14:paraId="1A6C7B00" w14:textId="77777777" w:rsidTr="00985E9C">
        <w:trPr>
          <w:trHeight w:val="23"/>
          <w:jc w:val="center"/>
        </w:trPr>
        <w:tc>
          <w:tcPr>
            <w:tcW w:w="765" w:type="dxa"/>
            <w:noWrap/>
            <w:vAlign w:val="center"/>
          </w:tcPr>
          <w:p w14:paraId="46ACD1DD" w14:textId="31B17F76" w:rsidR="00B260BF" w:rsidRPr="00B260BF" w:rsidRDefault="00B260BF" w:rsidP="00985E9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1</w:t>
            </w:r>
            <w:r w:rsidR="00BB36EE">
              <w:rPr>
                <w:rFonts w:hAnsi="宋体" w:cs="宋体" w:hint="eastAsia"/>
                <w:bCs/>
                <w:iCs/>
                <w:sz w:val="18"/>
                <w:szCs w:val="18"/>
              </w:rPr>
              <w:t>5</w:t>
            </w:r>
          </w:p>
        </w:tc>
        <w:tc>
          <w:tcPr>
            <w:tcW w:w="1240" w:type="dxa"/>
          </w:tcPr>
          <w:p w14:paraId="6EFBE1E6" w14:textId="77777777" w:rsidR="00B260BF" w:rsidRPr="00B260BF" w:rsidRDefault="00B260BF" w:rsidP="00985E9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sz w:val="18"/>
                <w:szCs w:val="18"/>
              </w:rPr>
              <w:t>B_24V+</w:t>
            </w:r>
          </w:p>
        </w:tc>
        <w:tc>
          <w:tcPr>
            <w:tcW w:w="1470" w:type="dxa"/>
          </w:tcPr>
          <w:p w14:paraId="501633DB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电源</w:t>
            </w:r>
            <w:r w:rsidRPr="00B260BF">
              <w:rPr>
                <w:rFonts w:hint="eastAsia"/>
                <w:sz w:val="18"/>
                <w:szCs w:val="18"/>
              </w:rPr>
              <w:t>+</w:t>
            </w:r>
          </w:p>
        </w:tc>
        <w:tc>
          <w:tcPr>
            <w:tcW w:w="1995" w:type="dxa"/>
          </w:tcPr>
          <w:p w14:paraId="7ED049C6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0.5mm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双绞线</w:t>
            </w:r>
          </w:p>
        </w:tc>
        <w:tc>
          <w:tcPr>
            <w:tcW w:w="3201" w:type="dxa"/>
            <w:noWrap/>
            <w:vAlign w:val="center"/>
          </w:tcPr>
          <w:p w14:paraId="17AB1C61" w14:textId="0DA5CA93" w:rsidR="00B260BF" w:rsidRPr="00B260BF" w:rsidRDefault="00B260BF" w:rsidP="00985E9C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传感器连接器</w:t>
            </w:r>
            <w:r w:rsidRPr="00B260BF">
              <w:rPr>
                <w:rFonts w:hAnsi="宋体" w:cs="宋体" w:hint="eastAsia"/>
                <w:sz w:val="18"/>
                <w:szCs w:val="18"/>
              </w:rPr>
              <w:t>10</w:t>
            </w:r>
          </w:p>
        </w:tc>
      </w:tr>
      <w:tr w:rsidR="00B260BF" w14:paraId="605817CD" w14:textId="77777777" w:rsidTr="00985E9C">
        <w:trPr>
          <w:trHeight w:val="23"/>
          <w:jc w:val="center"/>
        </w:trPr>
        <w:tc>
          <w:tcPr>
            <w:tcW w:w="765" w:type="dxa"/>
            <w:noWrap/>
            <w:vAlign w:val="center"/>
          </w:tcPr>
          <w:p w14:paraId="4EB76699" w14:textId="4B011DD9" w:rsidR="00B260BF" w:rsidRPr="00B260BF" w:rsidRDefault="00B260BF" w:rsidP="00985E9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1</w:t>
            </w:r>
            <w:r w:rsidR="00BB36EE">
              <w:rPr>
                <w:rFonts w:hAnsi="宋体" w:cs="宋体" w:hint="eastAsia"/>
                <w:bCs/>
                <w:iCs/>
                <w:sz w:val="18"/>
                <w:szCs w:val="18"/>
              </w:rPr>
              <w:t>4</w:t>
            </w:r>
          </w:p>
        </w:tc>
        <w:tc>
          <w:tcPr>
            <w:tcW w:w="1240" w:type="dxa"/>
          </w:tcPr>
          <w:p w14:paraId="6CE7CCE0" w14:textId="77777777" w:rsidR="00B260BF" w:rsidRPr="00B260BF" w:rsidRDefault="00B260BF" w:rsidP="00985E9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sz w:val="18"/>
                <w:szCs w:val="18"/>
              </w:rPr>
              <w:t>B_24V-</w:t>
            </w:r>
          </w:p>
        </w:tc>
        <w:tc>
          <w:tcPr>
            <w:tcW w:w="1470" w:type="dxa"/>
          </w:tcPr>
          <w:p w14:paraId="13ABB0A7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电源</w:t>
            </w:r>
            <w:r w:rsidRPr="00B260BF"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995" w:type="dxa"/>
          </w:tcPr>
          <w:p w14:paraId="3CA4B323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0.5mm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双绞线</w:t>
            </w:r>
          </w:p>
        </w:tc>
        <w:tc>
          <w:tcPr>
            <w:tcW w:w="3201" w:type="dxa"/>
            <w:noWrap/>
          </w:tcPr>
          <w:p w14:paraId="15790F99" w14:textId="180AFBC2" w:rsidR="00B260BF" w:rsidRPr="00B260BF" w:rsidRDefault="00B260BF" w:rsidP="00985E9C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传感器连接器</w:t>
            </w:r>
            <w:r w:rsidRPr="00B260BF">
              <w:rPr>
                <w:rFonts w:hint="eastAsia"/>
                <w:sz w:val="18"/>
                <w:szCs w:val="18"/>
              </w:rPr>
              <w:t>11</w:t>
            </w:r>
          </w:p>
        </w:tc>
      </w:tr>
      <w:tr w:rsidR="00B260BF" w14:paraId="0E91B570" w14:textId="77777777" w:rsidTr="00985E9C">
        <w:trPr>
          <w:trHeight w:val="23"/>
          <w:jc w:val="center"/>
        </w:trPr>
        <w:tc>
          <w:tcPr>
            <w:tcW w:w="765" w:type="dxa"/>
            <w:noWrap/>
            <w:vAlign w:val="center"/>
          </w:tcPr>
          <w:p w14:paraId="2E960EA8" w14:textId="11048295" w:rsidR="00B260BF" w:rsidRPr="00B260BF" w:rsidRDefault="00BB36EE" w:rsidP="00985E9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9</w:t>
            </w:r>
          </w:p>
        </w:tc>
        <w:tc>
          <w:tcPr>
            <w:tcW w:w="1240" w:type="dxa"/>
          </w:tcPr>
          <w:p w14:paraId="4DBD0E2F" w14:textId="77777777" w:rsidR="00B260BF" w:rsidRPr="00B260BF" w:rsidRDefault="00B260BF" w:rsidP="00985E9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sz w:val="18"/>
                <w:szCs w:val="18"/>
              </w:rPr>
              <w:t>485_2B</w:t>
            </w:r>
          </w:p>
        </w:tc>
        <w:tc>
          <w:tcPr>
            <w:tcW w:w="1470" w:type="dxa"/>
            <w:vMerge w:val="restart"/>
          </w:tcPr>
          <w:p w14:paraId="68D60207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数据</w:t>
            </w:r>
            <w:r w:rsidRPr="00B260BF">
              <w:rPr>
                <w:rFonts w:hint="eastAsia"/>
                <w:sz w:val="18"/>
                <w:szCs w:val="18"/>
              </w:rPr>
              <w:t>485</w:t>
            </w:r>
            <w:r w:rsidRPr="00B260BF">
              <w:rPr>
                <w:rFonts w:hint="eastAsia"/>
                <w:sz w:val="18"/>
                <w:szCs w:val="18"/>
              </w:rPr>
              <w:t>接口</w:t>
            </w:r>
          </w:p>
        </w:tc>
        <w:tc>
          <w:tcPr>
            <w:tcW w:w="1995" w:type="dxa"/>
            <w:vMerge w:val="restart"/>
          </w:tcPr>
          <w:p w14:paraId="7518C864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0.5mm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Ansi="宋体" w:cs="宋体" w:hint="eastAsia"/>
                <w:bCs/>
                <w:iCs/>
                <w:sz w:val="18"/>
                <w:szCs w:val="18"/>
              </w:rPr>
              <w:t>双绞线</w:t>
            </w:r>
          </w:p>
        </w:tc>
        <w:tc>
          <w:tcPr>
            <w:tcW w:w="3201" w:type="dxa"/>
            <w:noWrap/>
            <w:vAlign w:val="center"/>
          </w:tcPr>
          <w:p w14:paraId="52CC9C36" w14:textId="16098B8C" w:rsidR="00B260BF" w:rsidRPr="00B260BF" w:rsidRDefault="00B260BF" w:rsidP="00985E9C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传感器连接器</w:t>
            </w:r>
            <w:r w:rsidRPr="00B260BF">
              <w:rPr>
                <w:rFonts w:hAnsi="宋体" w:cs="宋体" w:hint="eastAsia"/>
                <w:sz w:val="18"/>
                <w:szCs w:val="18"/>
              </w:rPr>
              <w:t>12</w:t>
            </w:r>
          </w:p>
        </w:tc>
      </w:tr>
      <w:tr w:rsidR="00B260BF" w14:paraId="4BB3AA19" w14:textId="77777777" w:rsidTr="00985E9C">
        <w:trPr>
          <w:trHeight w:val="23"/>
          <w:jc w:val="center"/>
        </w:trPr>
        <w:tc>
          <w:tcPr>
            <w:tcW w:w="765" w:type="dxa"/>
            <w:noWrap/>
            <w:vAlign w:val="center"/>
          </w:tcPr>
          <w:p w14:paraId="06EA39CC" w14:textId="7075DCBE" w:rsidR="00B260BF" w:rsidRPr="00B260BF" w:rsidRDefault="00BB36EE" w:rsidP="00985E9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2</w:t>
            </w:r>
          </w:p>
        </w:tc>
        <w:tc>
          <w:tcPr>
            <w:tcW w:w="1240" w:type="dxa"/>
          </w:tcPr>
          <w:p w14:paraId="62B7EBBF" w14:textId="77777777" w:rsidR="00B260BF" w:rsidRPr="00B260BF" w:rsidRDefault="00B260BF" w:rsidP="00985E9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sz w:val="18"/>
                <w:szCs w:val="18"/>
              </w:rPr>
              <w:t>485_2A</w:t>
            </w:r>
          </w:p>
        </w:tc>
        <w:tc>
          <w:tcPr>
            <w:tcW w:w="1470" w:type="dxa"/>
            <w:vMerge/>
          </w:tcPr>
          <w:p w14:paraId="44DBF7C5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</w:p>
        </w:tc>
        <w:tc>
          <w:tcPr>
            <w:tcW w:w="1995" w:type="dxa"/>
            <w:vMerge/>
          </w:tcPr>
          <w:p w14:paraId="45BD244C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</w:p>
        </w:tc>
        <w:tc>
          <w:tcPr>
            <w:tcW w:w="3201" w:type="dxa"/>
            <w:noWrap/>
            <w:vAlign w:val="center"/>
          </w:tcPr>
          <w:p w14:paraId="04264863" w14:textId="6F71BA98" w:rsidR="00B260BF" w:rsidRPr="00B260BF" w:rsidRDefault="00B260BF" w:rsidP="00985E9C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传感器连接器</w:t>
            </w:r>
            <w:r w:rsidRPr="00B260BF">
              <w:rPr>
                <w:rFonts w:hAnsi="宋体" w:cs="宋体" w:hint="eastAsia"/>
                <w:sz w:val="18"/>
                <w:szCs w:val="18"/>
              </w:rPr>
              <w:t>13</w:t>
            </w:r>
          </w:p>
        </w:tc>
      </w:tr>
      <w:tr w:rsidR="00B260BF" w14:paraId="2E517D04" w14:textId="77777777" w:rsidTr="00985E9C">
        <w:trPr>
          <w:trHeight w:val="23"/>
          <w:jc w:val="center"/>
        </w:trPr>
        <w:tc>
          <w:tcPr>
            <w:tcW w:w="765" w:type="dxa"/>
            <w:noWrap/>
            <w:vAlign w:val="center"/>
          </w:tcPr>
          <w:p w14:paraId="46915A65" w14:textId="19E8E093" w:rsidR="00B260BF" w:rsidRPr="00B260BF" w:rsidRDefault="00BB36EE" w:rsidP="00985E9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6</w:t>
            </w:r>
          </w:p>
        </w:tc>
        <w:tc>
          <w:tcPr>
            <w:tcW w:w="1240" w:type="dxa"/>
          </w:tcPr>
          <w:p w14:paraId="5145C250" w14:textId="65339558" w:rsidR="00B260BF" w:rsidRPr="00B260BF" w:rsidRDefault="00BB36EE" w:rsidP="00985E9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IN3</w:t>
            </w:r>
          </w:p>
        </w:tc>
        <w:tc>
          <w:tcPr>
            <w:tcW w:w="1470" w:type="dxa"/>
          </w:tcPr>
          <w:p w14:paraId="7C3C46EF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通道</w:t>
            </w:r>
            <w:r w:rsidRPr="00B260BF">
              <w:rPr>
                <w:rFonts w:hint="eastAsia"/>
                <w:sz w:val="18"/>
                <w:szCs w:val="18"/>
              </w:rPr>
              <w:t>3</w:t>
            </w:r>
            <w:r w:rsidRPr="00B260BF">
              <w:rPr>
                <w:rFonts w:hint="eastAsia"/>
                <w:sz w:val="18"/>
                <w:szCs w:val="18"/>
              </w:rPr>
              <w:t>信号</w:t>
            </w:r>
          </w:p>
        </w:tc>
        <w:tc>
          <w:tcPr>
            <w:tcW w:w="1995" w:type="dxa"/>
            <w:vMerge w:val="restart"/>
          </w:tcPr>
          <w:p w14:paraId="2F7A30CB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0.5mm</w:t>
            </w:r>
            <w:r w:rsidRPr="00B260BF">
              <w:rPr>
                <w:rFonts w:hint="eastAsia"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int="eastAsia"/>
                <w:sz w:val="18"/>
                <w:szCs w:val="18"/>
              </w:rPr>
              <w:t>双绞线</w:t>
            </w:r>
          </w:p>
        </w:tc>
        <w:tc>
          <w:tcPr>
            <w:tcW w:w="3201" w:type="dxa"/>
            <w:noWrap/>
          </w:tcPr>
          <w:p w14:paraId="7DAE99DC" w14:textId="02BA7DA2" w:rsidR="00B260BF" w:rsidRPr="00B260BF" w:rsidRDefault="00B260BF" w:rsidP="00985E9C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传感器连接器</w:t>
            </w:r>
            <w:r w:rsidRPr="00B260BF">
              <w:rPr>
                <w:rFonts w:hint="eastAsia"/>
                <w:sz w:val="18"/>
                <w:szCs w:val="18"/>
              </w:rPr>
              <w:t>14</w:t>
            </w:r>
          </w:p>
        </w:tc>
      </w:tr>
      <w:tr w:rsidR="00B260BF" w14:paraId="67A67D8C" w14:textId="77777777" w:rsidTr="00985E9C">
        <w:trPr>
          <w:trHeight w:val="23"/>
          <w:jc w:val="center"/>
        </w:trPr>
        <w:tc>
          <w:tcPr>
            <w:tcW w:w="765" w:type="dxa"/>
            <w:noWrap/>
            <w:vAlign w:val="center"/>
          </w:tcPr>
          <w:p w14:paraId="0735D21B" w14:textId="505A6063" w:rsidR="00B260BF" w:rsidRPr="00B260BF" w:rsidRDefault="00BB36EE" w:rsidP="00985E9C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13</w:t>
            </w:r>
          </w:p>
        </w:tc>
        <w:tc>
          <w:tcPr>
            <w:tcW w:w="1240" w:type="dxa"/>
          </w:tcPr>
          <w:p w14:paraId="36CA0C82" w14:textId="77777777" w:rsidR="00B260BF" w:rsidRPr="00B260BF" w:rsidRDefault="00B260BF" w:rsidP="00985E9C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P_GND</w:t>
            </w:r>
          </w:p>
        </w:tc>
        <w:tc>
          <w:tcPr>
            <w:tcW w:w="1470" w:type="dxa"/>
          </w:tcPr>
          <w:p w14:paraId="004EA1A2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 xml:space="preserve"> </w:t>
            </w:r>
            <w:r w:rsidRPr="00B260BF">
              <w:rPr>
                <w:rFonts w:hint="eastAsia"/>
                <w:sz w:val="18"/>
                <w:szCs w:val="18"/>
              </w:rPr>
              <w:t>信号地</w:t>
            </w:r>
          </w:p>
        </w:tc>
        <w:tc>
          <w:tcPr>
            <w:tcW w:w="1995" w:type="dxa"/>
            <w:vMerge/>
          </w:tcPr>
          <w:p w14:paraId="639B857D" w14:textId="77777777" w:rsidR="00B260BF" w:rsidRPr="00B260BF" w:rsidRDefault="00B260BF" w:rsidP="00985E9C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</w:p>
        </w:tc>
        <w:tc>
          <w:tcPr>
            <w:tcW w:w="3201" w:type="dxa"/>
            <w:noWrap/>
          </w:tcPr>
          <w:p w14:paraId="605CEABF" w14:textId="274B983F" w:rsidR="00B260BF" w:rsidRPr="00B260BF" w:rsidRDefault="00B260BF" w:rsidP="00985E9C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传感器连接器</w:t>
            </w:r>
            <w:r w:rsidRPr="00B260BF">
              <w:rPr>
                <w:rFonts w:hint="eastAsia"/>
                <w:sz w:val="18"/>
                <w:szCs w:val="18"/>
              </w:rPr>
              <w:t>15</w:t>
            </w:r>
          </w:p>
        </w:tc>
      </w:tr>
    </w:tbl>
    <w:p w14:paraId="5242BB63" w14:textId="77777777" w:rsidR="009B6242" w:rsidRDefault="009B6242" w:rsidP="009B6242">
      <w:pPr>
        <w:pStyle w:val="ZSA0"/>
      </w:pPr>
    </w:p>
    <w:p w14:paraId="03C2AB64" w14:textId="5F4DB02C" w:rsidR="009B6242" w:rsidRDefault="009B6242" w:rsidP="009B6242">
      <w:pPr>
        <w:pStyle w:val="ZSA0"/>
      </w:pPr>
      <w:r>
        <w:rPr>
          <w:rFonts w:hint="eastAsia"/>
        </w:rPr>
        <w:t>5.CAN通讯接口</w:t>
      </w:r>
    </w:p>
    <w:p w14:paraId="3356D45B" w14:textId="2FC73F77" w:rsidR="00B260BF" w:rsidRDefault="00365C5D" w:rsidP="00B260BF">
      <w:pPr>
        <w:pStyle w:val="ZSA0"/>
        <w:rPr>
          <w:szCs w:val="21"/>
        </w:rPr>
      </w:pPr>
      <w:r>
        <w:rPr>
          <w:rFonts w:hint="eastAsia"/>
          <w:szCs w:val="21"/>
        </w:rPr>
        <w:t>测速处理</w:t>
      </w:r>
      <w:r w:rsidR="009B6242">
        <w:rPr>
          <w:rFonts w:hint="eastAsia"/>
          <w:szCs w:val="21"/>
        </w:rPr>
        <w:t>单元的CAN通讯接口采用DB9接口，其接口定义如下图：</w:t>
      </w:r>
    </w:p>
    <w:p w14:paraId="5A9AE4B2" w14:textId="525B2DF9" w:rsidR="00B9266F" w:rsidRDefault="00B9266F" w:rsidP="00B9266F">
      <w:pPr>
        <w:pStyle w:val="ZSD0"/>
        <w:spacing w:before="156" w:after="156"/>
        <w:ind w:left="0"/>
        <w:rPr>
          <w:rFonts w:ascii="仿宋" w:eastAsia="仿宋" w:hAnsi="仿宋" w:cs="仿宋" w:hint="eastAsia"/>
          <w:sz w:val="24"/>
          <w:szCs w:val="24"/>
        </w:rPr>
      </w:pPr>
      <w:r>
        <w:rPr>
          <w:rFonts w:hint="eastAsia"/>
        </w:rPr>
        <w:t>CAN通讯接口定义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634"/>
        <w:gridCol w:w="1240"/>
        <w:gridCol w:w="1676"/>
        <w:gridCol w:w="2399"/>
        <w:gridCol w:w="2551"/>
      </w:tblGrid>
      <w:tr w:rsidR="00CB75FF" w14:paraId="391FC916" w14:textId="77777777" w:rsidTr="00CB75FF">
        <w:trPr>
          <w:trHeight w:val="23"/>
          <w:jc w:val="center"/>
        </w:trPr>
        <w:tc>
          <w:tcPr>
            <w:tcW w:w="634" w:type="dxa"/>
            <w:shd w:val="clear" w:color="auto" w:fill="BFBFBF" w:themeFill="background1" w:themeFillShade="BF"/>
            <w:noWrap/>
          </w:tcPr>
          <w:p w14:paraId="20388728" w14:textId="77777777" w:rsidR="00CB75FF" w:rsidRPr="00B260BF" w:rsidRDefault="00CB75FF" w:rsidP="00392231">
            <w:pPr>
              <w:widowControl/>
              <w:snapToGrid w:val="0"/>
              <w:jc w:val="center"/>
              <w:rPr>
                <w:rFonts w:hAnsi="宋体" w:cs="宋体" w:hint="eastAsia"/>
                <w:b/>
                <w:bCs/>
                <w:iCs/>
                <w:sz w:val="18"/>
                <w:szCs w:val="18"/>
              </w:rPr>
            </w:pPr>
            <w:r w:rsidRPr="00B260BF">
              <w:rPr>
                <w:rFonts w:hint="eastAsia"/>
                <w:b/>
                <w:bCs/>
                <w:sz w:val="18"/>
                <w:szCs w:val="18"/>
              </w:rPr>
              <w:t>脚号</w:t>
            </w:r>
          </w:p>
        </w:tc>
        <w:tc>
          <w:tcPr>
            <w:tcW w:w="1240" w:type="dxa"/>
            <w:shd w:val="clear" w:color="auto" w:fill="BFBFBF" w:themeFill="background1" w:themeFillShade="BF"/>
          </w:tcPr>
          <w:p w14:paraId="33A5BB5C" w14:textId="77777777" w:rsidR="00CB75FF" w:rsidRPr="00B260BF" w:rsidRDefault="00CB75FF" w:rsidP="00392231">
            <w:pPr>
              <w:widowControl/>
              <w:snapToGrid w:val="0"/>
              <w:jc w:val="center"/>
              <w:rPr>
                <w:rFonts w:hAnsi="宋体" w:cs="宋体" w:hint="eastAsia"/>
                <w:b/>
                <w:bCs/>
                <w:sz w:val="18"/>
                <w:szCs w:val="18"/>
              </w:rPr>
            </w:pPr>
            <w:r w:rsidRPr="00B260BF">
              <w:rPr>
                <w:rFonts w:hint="eastAsia"/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1676" w:type="dxa"/>
            <w:shd w:val="clear" w:color="auto" w:fill="BFBFBF" w:themeFill="background1" w:themeFillShade="BF"/>
          </w:tcPr>
          <w:p w14:paraId="78118A3E" w14:textId="77777777" w:rsidR="00CB75FF" w:rsidRPr="00B260BF" w:rsidRDefault="00CB75FF" w:rsidP="00392231">
            <w:pPr>
              <w:pStyle w:val="xmsonormal"/>
              <w:snapToGrid w:val="0"/>
              <w:spacing w:before="0" w:beforeAutospacing="0" w:after="0" w:afterAutospacing="0"/>
              <w:ind w:right="420"/>
              <w:jc w:val="center"/>
              <w:rPr>
                <w:rFonts w:hint="eastAsia"/>
                <w:b/>
                <w:bCs/>
                <w:iCs/>
                <w:sz w:val="18"/>
                <w:szCs w:val="18"/>
              </w:rPr>
            </w:pPr>
            <w:r w:rsidRPr="00B260BF">
              <w:rPr>
                <w:rFonts w:hint="eastAsia"/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2399" w:type="dxa"/>
            <w:shd w:val="clear" w:color="auto" w:fill="BFBFBF" w:themeFill="background1" w:themeFillShade="BF"/>
          </w:tcPr>
          <w:p w14:paraId="26163A24" w14:textId="6FD2F6B1" w:rsidR="00CB75FF" w:rsidRPr="00B260BF" w:rsidRDefault="00CB75FF" w:rsidP="00392231">
            <w:pPr>
              <w:widowControl/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 w:rsidRPr="00B260BF">
              <w:rPr>
                <w:rFonts w:hint="eastAsia"/>
                <w:b/>
                <w:bCs/>
                <w:sz w:val="18"/>
                <w:szCs w:val="18"/>
              </w:rPr>
              <w:t>引线规格</w:t>
            </w:r>
          </w:p>
        </w:tc>
        <w:tc>
          <w:tcPr>
            <w:tcW w:w="2551" w:type="dxa"/>
            <w:shd w:val="clear" w:color="auto" w:fill="BFBFBF" w:themeFill="background1" w:themeFillShade="BF"/>
            <w:noWrap/>
          </w:tcPr>
          <w:p w14:paraId="6C2A9840" w14:textId="3D454935" w:rsidR="00CB75FF" w:rsidRPr="00B260BF" w:rsidRDefault="00CB75FF" w:rsidP="00392231">
            <w:pPr>
              <w:widowControl/>
              <w:snapToGrid w:val="0"/>
              <w:jc w:val="center"/>
              <w:rPr>
                <w:rFonts w:hAnsi="宋体" w:cs="宋体" w:hint="eastAsia"/>
                <w:b/>
                <w:bCs/>
                <w:sz w:val="18"/>
                <w:szCs w:val="18"/>
              </w:rPr>
            </w:pPr>
            <w:r w:rsidRPr="00B260BF">
              <w:rPr>
                <w:rFonts w:hint="eastAsia"/>
                <w:b/>
                <w:bCs/>
                <w:sz w:val="18"/>
                <w:szCs w:val="18"/>
              </w:rPr>
              <w:t>目标设备</w:t>
            </w:r>
          </w:p>
        </w:tc>
      </w:tr>
      <w:tr w:rsidR="00D95963" w14:paraId="02A94356" w14:textId="77777777" w:rsidTr="00CB75FF">
        <w:trPr>
          <w:trHeight w:val="23"/>
          <w:jc w:val="center"/>
        </w:trPr>
        <w:tc>
          <w:tcPr>
            <w:tcW w:w="634" w:type="dxa"/>
            <w:noWrap/>
            <w:vAlign w:val="center"/>
          </w:tcPr>
          <w:p w14:paraId="137211F5" w14:textId="77777777" w:rsidR="00D95963" w:rsidRPr="00B260BF" w:rsidRDefault="00D95963" w:rsidP="00457FDD">
            <w:pPr>
              <w:widowControl/>
              <w:snapToGrid w:val="0"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240" w:type="dxa"/>
          </w:tcPr>
          <w:p w14:paraId="1A27A9FD" w14:textId="079E57DB" w:rsidR="00D95963" w:rsidRPr="00B260BF" w:rsidRDefault="00D95963" w:rsidP="00457FDD">
            <w:pPr>
              <w:widowControl/>
              <w:snapToGrid w:val="0"/>
              <w:jc w:val="center"/>
              <w:rPr>
                <w:rFonts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hAnsi="宋体" w:cs="宋体" w:hint="eastAsia"/>
                <w:b/>
                <w:bCs/>
                <w:sz w:val="18"/>
                <w:szCs w:val="18"/>
              </w:rPr>
              <w:t>ZS_O1</w:t>
            </w:r>
          </w:p>
        </w:tc>
        <w:tc>
          <w:tcPr>
            <w:tcW w:w="1676" w:type="dxa"/>
            <w:vMerge w:val="restart"/>
          </w:tcPr>
          <w:p w14:paraId="221F8229" w14:textId="77777777" w:rsidR="00D95963" w:rsidRDefault="00D95963" w:rsidP="00457FDD">
            <w:pPr>
              <w:pStyle w:val="xmsonormal"/>
              <w:snapToGrid w:val="0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</w:p>
          <w:p w14:paraId="3524A58A" w14:textId="77777777" w:rsidR="00D95963" w:rsidRPr="00B260BF" w:rsidRDefault="00D95963" w:rsidP="00457FDD">
            <w:pPr>
              <w:pStyle w:val="xmsonormal"/>
              <w:snapToGrid w:val="0"/>
              <w:spacing w:before="0" w:beforeAutospacing="0" w:after="0" w:afterAutospacing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对PGND输出</w:t>
            </w:r>
          </w:p>
          <w:p w14:paraId="7EB11B69" w14:textId="621C7CD3" w:rsidR="00D95963" w:rsidRPr="00B260BF" w:rsidRDefault="00D95963" w:rsidP="00D9596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99" w:type="dxa"/>
            <w:vMerge w:val="restart"/>
          </w:tcPr>
          <w:p w14:paraId="0A2105D0" w14:textId="77777777" w:rsidR="00D95963" w:rsidRPr="00F177F1" w:rsidRDefault="00D95963" w:rsidP="00457FDD">
            <w:pPr>
              <w:widowControl/>
              <w:snapToGrid w:val="0"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0.5mm</w:t>
            </w:r>
            <w:r w:rsidRPr="00B260BF">
              <w:rPr>
                <w:rFonts w:hint="eastAsia"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int="eastAsia"/>
                <w:sz w:val="18"/>
                <w:szCs w:val="18"/>
              </w:rPr>
              <w:t>双绞线</w:t>
            </w:r>
          </w:p>
          <w:p w14:paraId="39CBF5C1" w14:textId="353A909E" w:rsidR="00D95963" w:rsidRPr="00F177F1" w:rsidRDefault="00D95963" w:rsidP="00D95963">
            <w:pPr>
              <w:snapToGrid w:val="0"/>
              <w:jc w:val="center"/>
              <w:rPr>
                <w:rFonts w:hAnsi="宋体" w:cs="宋体" w:hint="eastAsia"/>
                <w:sz w:val="18"/>
                <w:szCs w:val="18"/>
              </w:rPr>
            </w:pPr>
          </w:p>
        </w:tc>
        <w:tc>
          <w:tcPr>
            <w:tcW w:w="2551" w:type="dxa"/>
            <w:noWrap/>
          </w:tcPr>
          <w:p w14:paraId="144DAB17" w14:textId="09DABF5A" w:rsidR="00D95963" w:rsidRPr="00B260BF" w:rsidRDefault="00D95963" w:rsidP="00457FDD">
            <w:pPr>
              <w:widowControl/>
              <w:snapToGrid w:val="0"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1B2750">
              <w:rPr>
                <w:rFonts w:hAnsi="宋体" w:cs="宋体" w:hint="eastAsia"/>
                <w:sz w:val="18"/>
                <w:szCs w:val="18"/>
              </w:rPr>
              <w:t>车辆控制系统</w:t>
            </w:r>
          </w:p>
        </w:tc>
      </w:tr>
      <w:tr w:rsidR="00D95963" w14:paraId="5A8CE7E8" w14:textId="77777777" w:rsidTr="00CB75FF">
        <w:trPr>
          <w:trHeight w:val="23"/>
          <w:jc w:val="center"/>
        </w:trPr>
        <w:tc>
          <w:tcPr>
            <w:tcW w:w="634" w:type="dxa"/>
            <w:noWrap/>
            <w:vAlign w:val="center"/>
          </w:tcPr>
          <w:p w14:paraId="0670BA4B" w14:textId="6B1F8880" w:rsidR="00D95963" w:rsidRPr="00B260BF" w:rsidRDefault="00D95963" w:rsidP="00D95963">
            <w:pPr>
              <w:widowControl/>
              <w:snapToGrid w:val="0"/>
              <w:jc w:val="center"/>
              <w:rPr>
                <w:rFonts w:hAnsi="宋体" w:cs="宋体" w:hint="eastAsia"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6</w:t>
            </w:r>
          </w:p>
        </w:tc>
        <w:tc>
          <w:tcPr>
            <w:tcW w:w="1240" w:type="dxa"/>
          </w:tcPr>
          <w:p w14:paraId="2DA7772F" w14:textId="33C47EBA" w:rsidR="00D95963" w:rsidRDefault="00D95963" w:rsidP="00D95963">
            <w:pPr>
              <w:widowControl/>
              <w:snapToGrid w:val="0"/>
              <w:jc w:val="center"/>
              <w:rPr>
                <w:rFonts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hAnsi="宋体" w:cs="宋体" w:hint="eastAsia"/>
                <w:sz w:val="18"/>
                <w:szCs w:val="18"/>
              </w:rPr>
              <w:t>PGND</w:t>
            </w:r>
          </w:p>
        </w:tc>
        <w:tc>
          <w:tcPr>
            <w:tcW w:w="1676" w:type="dxa"/>
            <w:vMerge/>
          </w:tcPr>
          <w:p w14:paraId="0C9418CC" w14:textId="28A74C3E" w:rsidR="00D95963" w:rsidRDefault="00D95963" w:rsidP="00D9596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399" w:type="dxa"/>
            <w:vMerge/>
          </w:tcPr>
          <w:p w14:paraId="288811F8" w14:textId="6140B307" w:rsidR="00D95963" w:rsidRPr="00B260BF" w:rsidRDefault="00D95963" w:rsidP="00D95963">
            <w:pPr>
              <w:widowControl/>
              <w:snapToGrid w:val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551" w:type="dxa"/>
            <w:noWrap/>
          </w:tcPr>
          <w:p w14:paraId="072611FE" w14:textId="3ABC4710" w:rsidR="00D95963" w:rsidRPr="001B2750" w:rsidRDefault="00D95963" w:rsidP="00D95963">
            <w:pPr>
              <w:widowControl/>
              <w:snapToGrid w:val="0"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1B2750">
              <w:rPr>
                <w:rFonts w:hAnsi="宋体" w:cs="宋体" w:hint="eastAsia"/>
                <w:sz w:val="18"/>
                <w:szCs w:val="18"/>
              </w:rPr>
              <w:t>车辆控制系统</w:t>
            </w:r>
          </w:p>
        </w:tc>
      </w:tr>
      <w:tr w:rsidR="00D95963" w14:paraId="4BD5FC35" w14:textId="77777777" w:rsidTr="00CB75FF">
        <w:trPr>
          <w:trHeight w:val="23"/>
          <w:jc w:val="center"/>
        </w:trPr>
        <w:tc>
          <w:tcPr>
            <w:tcW w:w="634" w:type="dxa"/>
            <w:noWrap/>
            <w:vAlign w:val="center"/>
          </w:tcPr>
          <w:p w14:paraId="3288F3A3" w14:textId="7AC47322" w:rsidR="00D95963" w:rsidRPr="00B260BF" w:rsidRDefault="00D95963" w:rsidP="00D95963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2</w:t>
            </w:r>
          </w:p>
        </w:tc>
        <w:tc>
          <w:tcPr>
            <w:tcW w:w="1240" w:type="dxa"/>
          </w:tcPr>
          <w:p w14:paraId="4AF7934D" w14:textId="18ECBAD2" w:rsidR="00D95963" w:rsidRPr="00B260BF" w:rsidRDefault="00D95963" w:rsidP="00D95963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>
              <w:rPr>
                <w:rFonts w:hAnsi="宋体" w:cs="宋体" w:hint="eastAsia"/>
                <w:sz w:val="18"/>
                <w:szCs w:val="18"/>
              </w:rPr>
              <w:t>ZS_O2</w:t>
            </w:r>
          </w:p>
        </w:tc>
        <w:tc>
          <w:tcPr>
            <w:tcW w:w="1676" w:type="dxa"/>
            <w:vMerge/>
          </w:tcPr>
          <w:p w14:paraId="16DACEB6" w14:textId="0AE4E3AD" w:rsidR="00D95963" w:rsidRPr="00B260BF" w:rsidRDefault="00D95963" w:rsidP="00D95963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</w:p>
        </w:tc>
        <w:tc>
          <w:tcPr>
            <w:tcW w:w="2399" w:type="dxa"/>
            <w:vMerge w:val="restart"/>
          </w:tcPr>
          <w:p w14:paraId="148279DE" w14:textId="77777777" w:rsidR="00D95963" w:rsidRPr="00F177F1" w:rsidRDefault="00D95963" w:rsidP="00D95963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0.5mm</w:t>
            </w:r>
            <w:r w:rsidRPr="00B260BF">
              <w:rPr>
                <w:rFonts w:hint="eastAsia"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int="eastAsia"/>
                <w:sz w:val="18"/>
                <w:szCs w:val="18"/>
              </w:rPr>
              <w:t>双绞线</w:t>
            </w:r>
          </w:p>
          <w:p w14:paraId="6BAEDB2C" w14:textId="1F9B8AB3" w:rsidR="00D95963" w:rsidRPr="00F177F1" w:rsidRDefault="00D95963" w:rsidP="00D95963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</w:p>
        </w:tc>
        <w:tc>
          <w:tcPr>
            <w:tcW w:w="2551" w:type="dxa"/>
            <w:noWrap/>
          </w:tcPr>
          <w:p w14:paraId="16D6DC81" w14:textId="1393AF7F" w:rsidR="00D95963" w:rsidRPr="00B260BF" w:rsidRDefault="00D95963" w:rsidP="00D95963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1B2750">
              <w:rPr>
                <w:rFonts w:hAnsi="宋体" w:cs="宋体" w:hint="eastAsia"/>
                <w:sz w:val="18"/>
                <w:szCs w:val="18"/>
              </w:rPr>
              <w:t>车辆控制系统</w:t>
            </w:r>
          </w:p>
        </w:tc>
      </w:tr>
      <w:tr w:rsidR="00D95963" w14:paraId="540AE3AA" w14:textId="77777777" w:rsidTr="00CB75FF">
        <w:trPr>
          <w:trHeight w:val="23"/>
          <w:jc w:val="center"/>
        </w:trPr>
        <w:tc>
          <w:tcPr>
            <w:tcW w:w="634" w:type="dxa"/>
            <w:noWrap/>
            <w:vAlign w:val="center"/>
          </w:tcPr>
          <w:p w14:paraId="5F61F8C5" w14:textId="4007E660" w:rsidR="00D95963" w:rsidRDefault="00D95963" w:rsidP="00D95963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7</w:t>
            </w:r>
          </w:p>
        </w:tc>
        <w:tc>
          <w:tcPr>
            <w:tcW w:w="1240" w:type="dxa"/>
          </w:tcPr>
          <w:p w14:paraId="4C91783B" w14:textId="0A1DB883" w:rsidR="00D95963" w:rsidRDefault="00D95963" w:rsidP="00D95963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PGND</w:t>
            </w:r>
          </w:p>
        </w:tc>
        <w:tc>
          <w:tcPr>
            <w:tcW w:w="1676" w:type="dxa"/>
            <w:vMerge/>
          </w:tcPr>
          <w:p w14:paraId="03BE4109" w14:textId="48521A9D" w:rsidR="00D95963" w:rsidRPr="00B260BF" w:rsidRDefault="00D95963" w:rsidP="00D95963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</w:p>
        </w:tc>
        <w:tc>
          <w:tcPr>
            <w:tcW w:w="2399" w:type="dxa"/>
            <w:vMerge/>
          </w:tcPr>
          <w:p w14:paraId="34D1A254" w14:textId="0F5A4129" w:rsidR="00D95963" w:rsidRPr="00B260BF" w:rsidRDefault="00D95963" w:rsidP="00D95963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551" w:type="dxa"/>
            <w:noWrap/>
          </w:tcPr>
          <w:p w14:paraId="694D42DC" w14:textId="568607E7" w:rsidR="00D95963" w:rsidRPr="001B2750" w:rsidRDefault="00D95963" w:rsidP="00D95963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1B2750">
              <w:rPr>
                <w:rFonts w:hAnsi="宋体" w:cs="宋体" w:hint="eastAsia"/>
                <w:sz w:val="18"/>
                <w:szCs w:val="18"/>
              </w:rPr>
              <w:t>车辆控制系统</w:t>
            </w:r>
          </w:p>
        </w:tc>
      </w:tr>
      <w:tr w:rsidR="00D95963" w14:paraId="318D055E" w14:textId="77777777" w:rsidTr="00CB75FF">
        <w:trPr>
          <w:trHeight w:val="23"/>
          <w:jc w:val="center"/>
        </w:trPr>
        <w:tc>
          <w:tcPr>
            <w:tcW w:w="634" w:type="dxa"/>
            <w:noWrap/>
            <w:vAlign w:val="center"/>
          </w:tcPr>
          <w:p w14:paraId="6B3951B2" w14:textId="58959156" w:rsidR="00D95963" w:rsidRPr="00B260BF" w:rsidRDefault="00D95963" w:rsidP="00D95963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3</w:t>
            </w:r>
          </w:p>
        </w:tc>
        <w:tc>
          <w:tcPr>
            <w:tcW w:w="1240" w:type="dxa"/>
          </w:tcPr>
          <w:p w14:paraId="11000EB5" w14:textId="5BF9FC48" w:rsidR="00D95963" w:rsidRPr="00B260BF" w:rsidRDefault="00D95963" w:rsidP="00D95963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>
              <w:rPr>
                <w:rFonts w:hAnsi="宋体" w:cs="宋体" w:hint="eastAsia"/>
                <w:sz w:val="18"/>
                <w:szCs w:val="18"/>
              </w:rPr>
              <w:t>CAN1H</w:t>
            </w:r>
          </w:p>
        </w:tc>
        <w:tc>
          <w:tcPr>
            <w:tcW w:w="1676" w:type="dxa"/>
            <w:vMerge w:val="restart"/>
          </w:tcPr>
          <w:p w14:paraId="4A40DEBD" w14:textId="0148FC47" w:rsidR="00D95963" w:rsidRPr="00B260BF" w:rsidRDefault="00D95963" w:rsidP="00D95963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>
              <w:rPr>
                <w:rFonts w:hAnsi="宋体" w:cs="宋体" w:hint="eastAsia"/>
                <w:sz w:val="18"/>
                <w:szCs w:val="18"/>
              </w:rPr>
              <w:t>CAN</w:t>
            </w:r>
            <w:r>
              <w:rPr>
                <w:rFonts w:hAnsi="宋体" w:cs="宋体" w:hint="eastAsia"/>
                <w:sz w:val="18"/>
                <w:szCs w:val="18"/>
              </w:rPr>
              <w:t>接口</w:t>
            </w:r>
          </w:p>
        </w:tc>
        <w:tc>
          <w:tcPr>
            <w:tcW w:w="2399" w:type="dxa"/>
          </w:tcPr>
          <w:p w14:paraId="62CC6D68" w14:textId="5768C132" w:rsidR="00D95963" w:rsidRPr="00F177F1" w:rsidRDefault="00D95963" w:rsidP="00D95963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0.5mm</w:t>
            </w:r>
            <w:r w:rsidRPr="00B260BF">
              <w:rPr>
                <w:rFonts w:hint="eastAsia"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int="eastAsia"/>
                <w:sz w:val="18"/>
                <w:szCs w:val="18"/>
              </w:rPr>
              <w:t>双绞线</w:t>
            </w:r>
          </w:p>
        </w:tc>
        <w:tc>
          <w:tcPr>
            <w:tcW w:w="2551" w:type="dxa"/>
            <w:noWrap/>
          </w:tcPr>
          <w:p w14:paraId="6A7F5281" w14:textId="23B44D49" w:rsidR="00D95963" w:rsidRPr="00B260BF" w:rsidRDefault="00D95963" w:rsidP="00D95963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1B2750">
              <w:rPr>
                <w:rFonts w:hAnsi="宋体" w:cs="宋体" w:hint="eastAsia"/>
                <w:sz w:val="18"/>
                <w:szCs w:val="18"/>
              </w:rPr>
              <w:t>车辆控制系统</w:t>
            </w:r>
          </w:p>
        </w:tc>
      </w:tr>
      <w:tr w:rsidR="00D95963" w14:paraId="45970813" w14:textId="77777777" w:rsidTr="00CB75FF">
        <w:trPr>
          <w:trHeight w:val="23"/>
          <w:jc w:val="center"/>
        </w:trPr>
        <w:tc>
          <w:tcPr>
            <w:tcW w:w="634" w:type="dxa"/>
            <w:noWrap/>
            <w:vAlign w:val="center"/>
          </w:tcPr>
          <w:p w14:paraId="5A30185C" w14:textId="3A3F9617" w:rsidR="00D95963" w:rsidRDefault="00D95963" w:rsidP="00D95963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8</w:t>
            </w:r>
          </w:p>
        </w:tc>
        <w:tc>
          <w:tcPr>
            <w:tcW w:w="1240" w:type="dxa"/>
          </w:tcPr>
          <w:p w14:paraId="02237ABC" w14:textId="346DCD6B" w:rsidR="00D95963" w:rsidRDefault="00D95963" w:rsidP="00D95963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>
              <w:rPr>
                <w:rFonts w:hAnsi="宋体" w:cs="宋体" w:hint="eastAsia"/>
                <w:sz w:val="18"/>
                <w:szCs w:val="18"/>
              </w:rPr>
              <w:t>CAN1L</w:t>
            </w:r>
          </w:p>
        </w:tc>
        <w:tc>
          <w:tcPr>
            <w:tcW w:w="1676" w:type="dxa"/>
            <w:vMerge/>
          </w:tcPr>
          <w:p w14:paraId="262834B2" w14:textId="77777777" w:rsidR="00D95963" w:rsidRPr="00B260BF" w:rsidRDefault="00D95963" w:rsidP="00D95963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</w:p>
        </w:tc>
        <w:tc>
          <w:tcPr>
            <w:tcW w:w="2399" w:type="dxa"/>
          </w:tcPr>
          <w:p w14:paraId="01F2CAA6" w14:textId="68C88316" w:rsidR="00D95963" w:rsidRPr="00F177F1" w:rsidRDefault="00D95963" w:rsidP="00D95963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0.5mm</w:t>
            </w:r>
            <w:r w:rsidRPr="00B260BF">
              <w:rPr>
                <w:rFonts w:hint="eastAsia"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int="eastAsia"/>
                <w:sz w:val="18"/>
                <w:szCs w:val="18"/>
              </w:rPr>
              <w:t>双绞线</w:t>
            </w:r>
          </w:p>
        </w:tc>
        <w:tc>
          <w:tcPr>
            <w:tcW w:w="2551" w:type="dxa"/>
            <w:noWrap/>
          </w:tcPr>
          <w:p w14:paraId="6F7A658F" w14:textId="1207DEE6" w:rsidR="00D95963" w:rsidRPr="00F177F1" w:rsidRDefault="00D95963" w:rsidP="00D95963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1B2750">
              <w:rPr>
                <w:rFonts w:hAnsi="宋体" w:cs="宋体" w:hint="eastAsia"/>
                <w:sz w:val="18"/>
                <w:szCs w:val="18"/>
              </w:rPr>
              <w:t>车辆控制系统</w:t>
            </w:r>
          </w:p>
        </w:tc>
      </w:tr>
      <w:tr w:rsidR="00D95963" w14:paraId="1DEC864F" w14:textId="77777777" w:rsidTr="00CB75FF">
        <w:trPr>
          <w:trHeight w:val="23"/>
          <w:jc w:val="center"/>
        </w:trPr>
        <w:tc>
          <w:tcPr>
            <w:tcW w:w="634" w:type="dxa"/>
            <w:noWrap/>
            <w:vAlign w:val="center"/>
          </w:tcPr>
          <w:p w14:paraId="0BBD682C" w14:textId="421953F0" w:rsidR="00D95963" w:rsidRDefault="00D95963" w:rsidP="00D95963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9</w:t>
            </w:r>
          </w:p>
        </w:tc>
        <w:tc>
          <w:tcPr>
            <w:tcW w:w="1240" w:type="dxa"/>
          </w:tcPr>
          <w:p w14:paraId="7C5228BD" w14:textId="60B5EF7C" w:rsidR="00D95963" w:rsidRDefault="00D95963" w:rsidP="00D95963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>
              <w:rPr>
                <w:rFonts w:hAnsi="宋体" w:cs="宋体" w:hint="eastAsia"/>
                <w:sz w:val="18"/>
                <w:szCs w:val="18"/>
              </w:rPr>
              <w:t>485+</w:t>
            </w:r>
          </w:p>
        </w:tc>
        <w:tc>
          <w:tcPr>
            <w:tcW w:w="1676" w:type="dxa"/>
            <w:vMerge w:val="restart"/>
          </w:tcPr>
          <w:p w14:paraId="76F1C2CF" w14:textId="18ED468F" w:rsidR="00D95963" w:rsidRPr="00B260BF" w:rsidRDefault="00D95963" w:rsidP="00D95963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>
              <w:rPr>
                <w:rFonts w:hAnsi="宋体" w:cs="宋体" w:hint="eastAsia"/>
                <w:sz w:val="18"/>
                <w:szCs w:val="18"/>
              </w:rPr>
              <w:t>485</w:t>
            </w:r>
            <w:r>
              <w:rPr>
                <w:rFonts w:hAnsi="宋体" w:cs="宋体" w:hint="eastAsia"/>
                <w:sz w:val="18"/>
                <w:szCs w:val="18"/>
              </w:rPr>
              <w:t>接口</w:t>
            </w:r>
          </w:p>
        </w:tc>
        <w:tc>
          <w:tcPr>
            <w:tcW w:w="2399" w:type="dxa"/>
          </w:tcPr>
          <w:p w14:paraId="08ECE541" w14:textId="6F59E0B8" w:rsidR="00D95963" w:rsidRPr="00F177F1" w:rsidRDefault="00D95963" w:rsidP="00D95963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0.5mm</w:t>
            </w:r>
            <w:r w:rsidRPr="00B260BF">
              <w:rPr>
                <w:rFonts w:hint="eastAsia"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int="eastAsia"/>
                <w:sz w:val="18"/>
                <w:szCs w:val="18"/>
              </w:rPr>
              <w:t>双绞线</w:t>
            </w:r>
          </w:p>
        </w:tc>
        <w:tc>
          <w:tcPr>
            <w:tcW w:w="2551" w:type="dxa"/>
            <w:noWrap/>
          </w:tcPr>
          <w:p w14:paraId="33CB6B9F" w14:textId="183AE853" w:rsidR="00D95963" w:rsidRPr="00F177F1" w:rsidRDefault="00D95963" w:rsidP="00D95963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1B2750">
              <w:rPr>
                <w:rFonts w:hAnsi="宋体" w:cs="宋体" w:hint="eastAsia"/>
                <w:sz w:val="18"/>
                <w:szCs w:val="18"/>
              </w:rPr>
              <w:t>车辆控制系统</w:t>
            </w:r>
          </w:p>
        </w:tc>
      </w:tr>
      <w:tr w:rsidR="00D95963" w14:paraId="72E06C00" w14:textId="77777777" w:rsidTr="00CB75FF">
        <w:trPr>
          <w:trHeight w:val="23"/>
          <w:jc w:val="center"/>
        </w:trPr>
        <w:tc>
          <w:tcPr>
            <w:tcW w:w="634" w:type="dxa"/>
            <w:noWrap/>
            <w:vAlign w:val="center"/>
          </w:tcPr>
          <w:p w14:paraId="0A13AD36" w14:textId="77777777" w:rsidR="00D95963" w:rsidRPr="00B260BF" w:rsidRDefault="00D95963" w:rsidP="00D95963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4</w:t>
            </w:r>
          </w:p>
        </w:tc>
        <w:tc>
          <w:tcPr>
            <w:tcW w:w="1240" w:type="dxa"/>
          </w:tcPr>
          <w:p w14:paraId="2FE89DBA" w14:textId="1AE6FA55" w:rsidR="00D95963" w:rsidRPr="00B260BF" w:rsidRDefault="00D95963" w:rsidP="00D95963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>
              <w:rPr>
                <w:rFonts w:hAnsi="宋体" w:cs="宋体" w:hint="eastAsia"/>
                <w:sz w:val="18"/>
                <w:szCs w:val="18"/>
              </w:rPr>
              <w:t>485-</w:t>
            </w:r>
          </w:p>
        </w:tc>
        <w:tc>
          <w:tcPr>
            <w:tcW w:w="1676" w:type="dxa"/>
            <w:vMerge/>
          </w:tcPr>
          <w:p w14:paraId="09F7A963" w14:textId="0B615AB8" w:rsidR="00D95963" w:rsidRPr="00B260BF" w:rsidRDefault="00D95963" w:rsidP="00D95963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</w:p>
        </w:tc>
        <w:tc>
          <w:tcPr>
            <w:tcW w:w="2399" w:type="dxa"/>
          </w:tcPr>
          <w:p w14:paraId="0C277A56" w14:textId="660EEB1A" w:rsidR="00D95963" w:rsidRPr="00F177F1" w:rsidRDefault="00D95963" w:rsidP="00D95963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0.5mm</w:t>
            </w:r>
            <w:r w:rsidRPr="00B260BF">
              <w:rPr>
                <w:rFonts w:hint="eastAsia"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int="eastAsia"/>
                <w:sz w:val="18"/>
                <w:szCs w:val="18"/>
              </w:rPr>
              <w:t>双绞线</w:t>
            </w:r>
          </w:p>
        </w:tc>
        <w:tc>
          <w:tcPr>
            <w:tcW w:w="2551" w:type="dxa"/>
            <w:noWrap/>
          </w:tcPr>
          <w:p w14:paraId="4D5C8ED5" w14:textId="4E258170" w:rsidR="00D95963" w:rsidRPr="00B260BF" w:rsidRDefault="00D95963" w:rsidP="00D95963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1B2750">
              <w:rPr>
                <w:rFonts w:hAnsi="宋体" w:cs="宋体" w:hint="eastAsia"/>
                <w:sz w:val="18"/>
                <w:szCs w:val="18"/>
              </w:rPr>
              <w:t>车辆控制系统</w:t>
            </w:r>
          </w:p>
        </w:tc>
      </w:tr>
      <w:tr w:rsidR="00D95963" w14:paraId="715B420C" w14:textId="77777777" w:rsidTr="00CB75FF">
        <w:trPr>
          <w:trHeight w:val="23"/>
          <w:jc w:val="center"/>
        </w:trPr>
        <w:tc>
          <w:tcPr>
            <w:tcW w:w="634" w:type="dxa"/>
            <w:noWrap/>
            <w:vAlign w:val="center"/>
          </w:tcPr>
          <w:p w14:paraId="269C280C" w14:textId="08A4D28F" w:rsidR="00D95963" w:rsidRPr="00B260BF" w:rsidRDefault="00D95963" w:rsidP="00D95963">
            <w:pPr>
              <w:widowControl/>
              <w:jc w:val="center"/>
              <w:rPr>
                <w:rFonts w:hAnsi="宋体" w:cs="宋体" w:hint="eastAsia"/>
                <w:bCs/>
                <w:iCs/>
                <w:sz w:val="18"/>
                <w:szCs w:val="18"/>
              </w:rPr>
            </w:pPr>
            <w:r>
              <w:rPr>
                <w:rFonts w:hAnsi="宋体" w:cs="宋体" w:hint="eastAsia"/>
                <w:bCs/>
                <w:iCs/>
                <w:sz w:val="18"/>
                <w:szCs w:val="18"/>
              </w:rPr>
              <w:t>5</w:t>
            </w:r>
          </w:p>
        </w:tc>
        <w:tc>
          <w:tcPr>
            <w:tcW w:w="1240" w:type="dxa"/>
          </w:tcPr>
          <w:p w14:paraId="4FB92B80" w14:textId="6FBDCDFF" w:rsidR="00D95963" w:rsidRPr="00B260BF" w:rsidRDefault="00D95963" w:rsidP="00D95963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>
              <w:rPr>
                <w:rFonts w:hAnsi="宋体" w:cs="宋体" w:hint="eastAsia"/>
                <w:sz w:val="18"/>
                <w:szCs w:val="18"/>
              </w:rPr>
              <w:t>GND</w:t>
            </w:r>
          </w:p>
        </w:tc>
        <w:tc>
          <w:tcPr>
            <w:tcW w:w="1676" w:type="dxa"/>
          </w:tcPr>
          <w:p w14:paraId="0DC6B0DC" w14:textId="60D7E34D" w:rsidR="00D95963" w:rsidRPr="00B260BF" w:rsidRDefault="00D95963" w:rsidP="00D95963">
            <w:pPr>
              <w:jc w:val="center"/>
              <w:rPr>
                <w:rFonts w:hAnsi="宋体" w:cs="宋体" w:hint="eastAsia"/>
                <w:sz w:val="18"/>
                <w:szCs w:val="18"/>
              </w:rPr>
            </w:pPr>
            <w:r>
              <w:rPr>
                <w:rFonts w:hAnsi="宋体" w:cs="宋体" w:hint="eastAsia"/>
                <w:sz w:val="18"/>
                <w:szCs w:val="18"/>
              </w:rPr>
              <w:t>接地</w:t>
            </w:r>
          </w:p>
        </w:tc>
        <w:tc>
          <w:tcPr>
            <w:tcW w:w="2399" w:type="dxa"/>
          </w:tcPr>
          <w:p w14:paraId="77BCED01" w14:textId="655E32D0" w:rsidR="00D95963" w:rsidRPr="00F177F1" w:rsidRDefault="00D95963" w:rsidP="00D95963">
            <w:pPr>
              <w:widowControl/>
              <w:jc w:val="center"/>
              <w:rPr>
                <w:rFonts w:hAnsi="宋体" w:cs="宋体" w:hint="eastAsia"/>
                <w:sz w:val="18"/>
                <w:szCs w:val="18"/>
              </w:rPr>
            </w:pPr>
            <w:r w:rsidRPr="00B260BF">
              <w:rPr>
                <w:rFonts w:hint="eastAsia"/>
                <w:sz w:val="18"/>
                <w:szCs w:val="18"/>
              </w:rPr>
              <w:t>0.5mm</w:t>
            </w:r>
            <w:r w:rsidRPr="00B260BF">
              <w:rPr>
                <w:rFonts w:hint="eastAsia"/>
                <w:sz w:val="18"/>
                <w:szCs w:val="18"/>
                <w:vertAlign w:val="superscript"/>
              </w:rPr>
              <w:t>2</w:t>
            </w:r>
            <w:r w:rsidRPr="00B260BF">
              <w:rPr>
                <w:rFonts w:hint="eastAsia"/>
                <w:sz w:val="18"/>
                <w:szCs w:val="18"/>
              </w:rPr>
              <w:t>双绞线</w:t>
            </w:r>
          </w:p>
        </w:tc>
        <w:tc>
          <w:tcPr>
            <w:tcW w:w="2551" w:type="dxa"/>
            <w:noWrap/>
          </w:tcPr>
          <w:p w14:paraId="1230B34D" w14:textId="27A2B891" w:rsidR="00D95963" w:rsidRPr="00B260BF" w:rsidRDefault="00D95963" w:rsidP="00D95963">
            <w:pPr>
              <w:widowControl/>
              <w:jc w:val="left"/>
              <w:rPr>
                <w:rFonts w:hAnsi="宋体" w:cs="宋体" w:hint="eastAsia"/>
                <w:sz w:val="18"/>
                <w:szCs w:val="18"/>
              </w:rPr>
            </w:pPr>
            <w:r w:rsidRPr="001B2750">
              <w:rPr>
                <w:rFonts w:hAnsi="宋体" w:cs="宋体" w:hint="eastAsia"/>
                <w:sz w:val="18"/>
                <w:szCs w:val="18"/>
              </w:rPr>
              <w:t>车辆控制系统</w:t>
            </w:r>
          </w:p>
        </w:tc>
      </w:tr>
    </w:tbl>
    <w:p w14:paraId="2130C013" w14:textId="32C22B5F" w:rsidR="009B6242" w:rsidRDefault="009B6242" w:rsidP="00B260BF">
      <w:pPr>
        <w:pStyle w:val="ZSA0"/>
        <w:rPr>
          <w:szCs w:val="21"/>
        </w:rPr>
      </w:pPr>
      <w:r>
        <w:rPr>
          <w:rFonts w:hint="eastAsia"/>
          <w:szCs w:val="21"/>
        </w:rPr>
        <w:t>其中，ZS_O1和ZS_O2是对PGND输出24V，驱动能力为500mA的电平信号。</w:t>
      </w:r>
    </w:p>
    <w:p w14:paraId="0CF4D76E" w14:textId="673AF0DF" w:rsidR="009B6242" w:rsidRDefault="009B6242" w:rsidP="00B260BF">
      <w:pPr>
        <w:pStyle w:val="ZSA0"/>
        <w:rPr>
          <w:szCs w:val="21"/>
        </w:rPr>
      </w:pPr>
      <w:r>
        <w:rPr>
          <w:rFonts w:hint="eastAsia"/>
          <w:szCs w:val="21"/>
        </w:rPr>
        <w:t>通信</w:t>
      </w:r>
      <w:r w:rsidR="0062308C">
        <w:rPr>
          <w:rFonts w:hint="eastAsia"/>
          <w:szCs w:val="21"/>
        </w:rPr>
        <w:t>规范</w:t>
      </w:r>
      <w:r>
        <w:rPr>
          <w:rFonts w:hint="eastAsia"/>
          <w:szCs w:val="21"/>
        </w:rPr>
        <w:t>如下：</w:t>
      </w:r>
    </w:p>
    <w:p w14:paraId="58FD9A3A" w14:textId="4D0783C9" w:rsidR="009B6242" w:rsidRDefault="0062308C" w:rsidP="00B260BF">
      <w:pPr>
        <w:pStyle w:val="ZSA0"/>
        <w:rPr>
          <w:szCs w:val="21"/>
        </w:rPr>
      </w:pPr>
      <w:r>
        <w:rPr>
          <w:rFonts w:hint="eastAsia"/>
          <w:szCs w:val="21"/>
        </w:rPr>
        <w:t>CAN标准：2.0B</w:t>
      </w:r>
    </w:p>
    <w:p w14:paraId="1D08EA2D" w14:textId="52413091" w:rsidR="0062308C" w:rsidRDefault="0062308C" w:rsidP="00B260BF">
      <w:pPr>
        <w:pStyle w:val="ZSA0"/>
        <w:rPr>
          <w:szCs w:val="21"/>
        </w:rPr>
      </w:pPr>
      <w:r>
        <w:rPr>
          <w:rFonts w:hint="eastAsia"/>
          <w:szCs w:val="21"/>
        </w:rPr>
        <w:t>通讯接口：</w:t>
      </w:r>
      <w:r w:rsidRPr="0062308C">
        <w:rPr>
          <w:rFonts w:hint="eastAsia"/>
          <w:szCs w:val="21"/>
        </w:rPr>
        <w:t>使用光电隔离的CAN总线</w:t>
      </w:r>
    </w:p>
    <w:p w14:paraId="1F833F67" w14:textId="396B9A13" w:rsidR="0062308C" w:rsidRDefault="0062308C" w:rsidP="00B260BF">
      <w:pPr>
        <w:pStyle w:val="ZSA0"/>
        <w:rPr>
          <w:szCs w:val="21"/>
        </w:rPr>
      </w:pPr>
      <w:r>
        <w:rPr>
          <w:rFonts w:hint="eastAsia"/>
          <w:szCs w:val="21"/>
        </w:rPr>
        <w:t>通讯电缆：</w:t>
      </w:r>
      <w:r w:rsidRPr="0062308C">
        <w:rPr>
          <w:rFonts w:hint="eastAsia"/>
          <w:szCs w:val="21"/>
        </w:rPr>
        <w:t>屏蔽双绞数据线</w:t>
      </w:r>
    </w:p>
    <w:p w14:paraId="31DB4EA9" w14:textId="4BB8B246" w:rsidR="0062308C" w:rsidRDefault="0062308C" w:rsidP="00B260BF">
      <w:pPr>
        <w:pStyle w:val="ZSA0"/>
        <w:rPr>
          <w:szCs w:val="21"/>
        </w:rPr>
      </w:pPr>
      <w:r>
        <w:rPr>
          <w:rFonts w:hint="eastAsia"/>
          <w:szCs w:val="21"/>
        </w:rPr>
        <w:t>通讯速率：</w:t>
      </w:r>
      <w:r w:rsidRPr="0062308C">
        <w:rPr>
          <w:szCs w:val="21"/>
        </w:rPr>
        <w:t>500Kbit/s</w:t>
      </w:r>
    </w:p>
    <w:p w14:paraId="68E27CA5" w14:textId="54FE7DFC" w:rsidR="0062308C" w:rsidRDefault="0062308C" w:rsidP="00B260BF">
      <w:pPr>
        <w:pStyle w:val="ZSA0"/>
        <w:rPr>
          <w:szCs w:val="21"/>
        </w:rPr>
      </w:pPr>
      <w:r>
        <w:rPr>
          <w:rFonts w:hint="eastAsia"/>
          <w:szCs w:val="21"/>
        </w:rPr>
        <w:t>通讯周期：</w:t>
      </w:r>
      <w:r w:rsidRPr="0062308C">
        <w:rPr>
          <w:rFonts w:hint="eastAsia"/>
          <w:szCs w:val="21"/>
        </w:rPr>
        <w:t>100ms(由</w:t>
      </w:r>
      <w:r w:rsidR="00457FDD">
        <w:rPr>
          <w:rFonts w:hint="eastAsia"/>
          <w:szCs w:val="21"/>
        </w:rPr>
        <w:t>涡流控制系统</w:t>
      </w:r>
      <w:r w:rsidRPr="0062308C">
        <w:rPr>
          <w:rFonts w:hint="eastAsia"/>
          <w:szCs w:val="21"/>
        </w:rPr>
        <w:t>自主按100ms周期发送数据)</w:t>
      </w:r>
    </w:p>
    <w:p w14:paraId="79AC804E" w14:textId="7FBA5462" w:rsidR="0062308C" w:rsidRDefault="0062308C" w:rsidP="00B260BF">
      <w:pPr>
        <w:pStyle w:val="ZSA0"/>
        <w:rPr>
          <w:szCs w:val="21"/>
        </w:rPr>
      </w:pPr>
      <w:r w:rsidRPr="0062308C">
        <w:rPr>
          <w:rFonts w:hint="eastAsia"/>
          <w:szCs w:val="21"/>
        </w:rPr>
        <w:t>帧类型：标准帧</w:t>
      </w:r>
    </w:p>
    <w:p w14:paraId="63CB7445" w14:textId="11EEFA94" w:rsidR="00457FDD" w:rsidRDefault="00457FDD" w:rsidP="00B260BF">
      <w:pPr>
        <w:pStyle w:val="ZSA0"/>
        <w:rPr>
          <w:szCs w:val="21"/>
        </w:rPr>
      </w:pPr>
      <w:r>
        <w:rPr>
          <w:rFonts w:hint="eastAsia"/>
          <w:szCs w:val="21"/>
        </w:rPr>
        <w:t>帧ID：可配置</w:t>
      </w:r>
    </w:p>
    <w:p w14:paraId="13876E8D" w14:textId="270B1B65" w:rsidR="0062308C" w:rsidRDefault="0062308C" w:rsidP="00B260BF">
      <w:pPr>
        <w:pStyle w:val="ZSA0"/>
        <w:rPr>
          <w:szCs w:val="21"/>
        </w:rPr>
      </w:pPr>
      <w:r>
        <w:rPr>
          <w:rFonts w:hint="eastAsia"/>
          <w:szCs w:val="21"/>
        </w:rPr>
        <w:t>通讯数据格式如下：</w:t>
      </w:r>
    </w:p>
    <w:p w14:paraId="77060F22" w14:textId="191A43CC" w:rsidR="0062308C" w:rsidRDefault="0062308C" w:rsidP="00B27342">
      <w:pPr>
        <w:pStyle w:val="ZSD0"/>
        <w:spacing w:before="156" w:after="156"/>
        <w:ind w:left="0"/>
        <w:rPr>
          <w:szCs w:val="21"/>
        </w:rPr>
      </w:pPr>
      <w:r>
        <w:rPr>
          <w:rFonts w:hint="eastAsia"/>
          <w:szCs w:val="21"/>
        </w:rPr>
        <w:t>CAN通讯数据格式</w:t>
      </w:r>
    </w:p>
    <w:tbl>
      <w:tblPr>
        <w:tblStyle w:val="aff1"/>
        <w:tblW w:w="8556" w:type="dxa"/>
        <w:jc w:val="center"/>
        <w:tblLook w:val="04A0" w:firstRow="1" w:lastRow="0" w:firstColumn="1" w:lastColumn="0" w:noHBand="0" w:noVBand="1"/>
      </w:tblPr>
      <w:tblGrid>
        <w:gridCol w:w="1187"/>
        <w:gridCol w:w="1040"/>
        <w:gridCol w:w="1829"/>
        <w:gridCol w:w="4500"/>
      </w:tblGrid>
      <w:tr w:rsidR="0062308C" w:rsidRPr="00D400C2" w14:paraId="2C5BE706" w14:textId="77777777" w:rsidTr="0062308C">
        <w:trPr>
          <w:trHeight w:val="320"/>
          <w:jc w:val="center"/>
        </w:trPr>
        <w:tc>
          <w:tcPr>
            <w:tcW w:w="1187" w:type="dxa"/>
            <w:shd w:val="clear" w:color="auto" w:fill="BFBFBF" w:themeFill="background1" w:themeFillShade="BF"/>
            <w:hideMark/>
          </w:tcPr>
          <w:p w14:paraId="14B69390" w14:textId="77777777" w:rsidR="0062308C" w:rsidRPr="0062308C" w:rsidRDefault="0062308C" w:rsidP="002D3EC1">
            <w:pPr>
              <w:rPr>
                <w:b/>
                <w:bCs/>
                <w:sz w:val="18"/>
                <w:szCs w:val="18"/>
              </w:rPr>
            </w:pPr>
            <w:r w:rsidRPr="0062308C">
              <w:rPr>
                <w:rFonts w:hint="eastAsia"/>
                <w:b/>
                <w:bCs/>
                <w:sz w:val="18"/>
                <w:szCs w:val="18"/>
              </w:rPr>
              <w:t>字节偏置</w:t>
            </w:r>
          </w:p>
        </w:tc>
        <w:tc>
          <w:tcPr>
            <w:tcW w:w="1040" w:type="dxa"/>
            <w:shd w:val="clear" w:color="auto" w:fill="BFBFBF" w:themeFill="background1" w:themeFillShade="BF"/>
            <w:hideMark/>
          </w:tcPr>
          <w:p w14:paraId="3B47C112" w14:textId="77777777" w:rsidR="0062308C" w:rsidRPr="0062308C" w:rsidRDefault="0062308C" w:rsidP="002D3EC1">
            <w:pPr>
              <w:rPr>
                <w:b/>
                <w:bCs/>
                <w:sz w:val="18"/>
                <w:szCs w:val="18"/>
              </w:rPr>
            </w:pPr>
            <w:r w:rsidRPr="0062308C">
              <w:rPr>
                <w:rFonts w:hint="eastAsia"/>
                <w:b/>
                <w:bCs/>
                <w:sz w:val="18"/>
                <w:szCs w:val="18"/>
              </w:rPr>
              <w:t>位偏置</w:t>
            </w:r>
          </w:p>
        </w:tc>
        <w:tc>
          <w:tcPr>
            <w:tcW w:w="1829" w:type="dxa"/>
            <w:shd w:val="clear" w:color="auto" w:fill="BFBFBF" w:themeFill="background1" w:themeFillShade="BF"/>
            <w:hideMark/>
          </w:tcPr>
          <w:p w14:paraId="4AC6AD80" w14:textId="77777777" w:rsidR="0062308C" w:rsidRPr="0062308C" w:rsidRDefault="0062308C" w:rsidP="002D3EC1">
            <w:pPr>
              <w:rPr>
                <w:b/>
                <w:bCs/>
                <w:sz w:val="18"/>
                <w:szCs w:val="18"/>
              </w:rPr>
            </w:pPr>
            <w:r w:rsidRPr="0062308C">
              <w:rPr>
                <w:rFonts w:hint="eastAsia"/>
                <w:b/>
                <w:bCs/>
                <w:sz w:val="18"/>
                <w:szCs w:val="18"/>
              </w:rPr>
              <w:t>信号名称</w:t>
            </w:r>
          </w:p>
        </w:tc>
        <w:tc>
          <w:tcPr>
            <w:tcW w:w="4500" w:type="dxa"/>
            <w:shd w:val="clear" w:color="auto" w:fill="BFBFBF" w:themeFill="background1" w:themeFillShade="BF"/>
            <w:hideMark/>
          </w:tcPr>
          <w:p w14:paraId="42FAD8CC" w14:textId="77777777" w:rsidR="0062308C" w:rsidRPr="0062308C" w:rsidRDefault="0062308C" w:rsidP="002D3EC1">
            <w:pPr>
              <w:rPr>
                <w:b/>
                <w:bCs/>
                <w:sz w:val="18"/>
                <w:szCs w:val="18"/>
              </w:rPr>
            </w:pPr>
            <w:r w:rsidRPr="0062308C">
              <w:rPr>
                <w:rFonts w:hint="eastAsia"/>
                <w:b/>
                <w:bCs/>
                <w:sz w:val="18"/>
                <w:szCs w:val="18"/>
              </w:rPr>
              <w:t>信号说明</w:t>
            </w:r>
          </w:p>
        </w:tc>
      </w:tr>
      <w:tr w:rsidR="0062308C" w:rsidRPr="00D400C2" w14:paraId="24620802" w14:textId="77777777" w:rsidTr="0062308C">
        <w:trPr>
          <w:trHeight w:val="320"/>
          <w:jc w:val="center"/>
        </w:trPr>
        <w:tc>
          <w:tcPr>
            <w:tcW w:w="1187" w:type="dxa"/>
            <w:hideMark/>
          </w:tcPr>
          <w:p w14:paraId="5CBA8DA5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>0</w:t>
            </w:r>
          </w:p>
        </w:tc>
        <w:tc>
          <w:tcPr>
            <w:tcW w:w="1040" w:type="dxa"/>
            <w:hideMark/>
          </w:tcPr>
          <w:p w14:paraId="7BD8E32E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829" w:type="dxa"/>
            <w:hideMark/>
          </w:tcPr>
          <w:p w14:paraId="4A905FA9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4500" w:type="dxa"/>
            <w:hideMark/>
          </w:tcPr>
          <w:p w14:paraId="1FB2AB4A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>0x5F</w:t>
            </w:r>
          </w:p>
        </w:tc>
      </w:tr>
      <w:tr w:rsidR="0062308C" w:rsidRPr="00D400C2" w14:paraId="174973EA" w14:textId="77777777" w:rsidTr="0062308C">
        <w:trPr>
          <w:trHeight w:val="320"/>
          <w:jc w:val="center"/>
        </w:trPr>
        <w:tc>
          <w:tcPr>
            <w:tcW w:w="1187" w:type="dxa"/>
            <w:hideMark/>
          </w:tcPr>
          <w:p w14:paraId="5FD9EB33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>1</w:t>
            </w:r>
          </w:p>
        </w:tc>
        <w:tc>
          <w:tcPr>
            <w:tcW w:w="1040" w:type="dxa"/>
            <w:hideMark/>
          </w:tcPr>
          <w:p w14:paraId="4620DF64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829" w:type="dxa"/>
            <w:hideMark/>
          </w:tcPr>
          <w:p w14:paraId="7626CD53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生命信号</w:t>
            </w:r>
          </w:p>
        </w:tc>
        <w:tc>
          <w:tcPr>
            <w:tcW w:w="4500" w:type="dxa"/>
            <w:hideMark/>
          </w:tcPr>
          <w:p w14:paraId="499FECBA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>0-255</w:t>
            </w:r>
            <w:r w:rsidRPr="0062308C">
              <w:rPr>
                <w:rFonts w:hint="eastAsia"/>
                <w:sz w:val="18"/>
                <w:szCs w:val="18"/>
              </w:rPr>
              <w:t>，每周期</w:t>
            </w:r>
            <w:r w:rsidRPr="0062308C">
              <w:rPr>
                <w:sz w:val="18"/>
                <w:szCs w:val="18"/>
              </w:rPr>
              <w:t>+1</w:t>
            </w:r>
          </w:p>
        </w:tc>
      </w:tr>
      <w:tr w:rsidR="0062308C" w:rsidRPr="00D400C2" w14:paraId="1B3DF2FA" w14:textId="77777777" w:rsidTr="0062308C">
        <w:trPr>
          <w:trHeight w:val="278"/>
          <w:jc w:val="center"/>
        </w:trPr>
        <w:tc>
          <w:tcPr>
            <w:tcW w:w="1187" w:type="dxa"/>
            <w:hideMark/>
          </w:tcPr>
          <w:p w14:paraId="77F09166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>2</w:t>
            </w:r>
          </w:p>
        </w:tc>
        <w:tc>
          <w:tcPr>
            <w:tcW w:w="1040" w:type="dxa"/>
            <w:hideMark/>
          </w:tcPr>
          <w:p w14:paraId="6306FB80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829" w:type="dxa"/>
          </w:tcPr>
          <w:p w14:paraId="1DEB4AAC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方向</w:t>
            </w:r>
          </w:p>
        </w:tc>
        <w:tc>
          <w:tcPr>
            <w:tcW w:w="4500" w:type="dxa"/>
          </w:tcPr>
          <w:p w14:paraId="669C74E9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0-反向，1-正向</w:t>
            </w:r>
          </w:p>
        </w:tc>
      </w:tr>
      <w:tr w:rsidR="0062308C" w:rsidRPr="00D400C2" w14:paraId="249BD6C8" w14:textId="77777777" w:rsidTr="0062308C">
        <w:trPr>
          <w:trHeight w:val="320"/>
          <w:jc w:val="center"/>
        </w:trPr>
        <w:tc>
          <w:tcPr>
            <w:tcW w:w="1187" w:type="dxa"/>
            <w:hideMark/>
          </w:tcPr>
          <w:p w14:paraId="329F1C9D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1040" w:type="dxa"/>
            <w:hideMark/>
          </w:tcPr>
          <w:p w14:paraId="1D198AEE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829" w:type="dxa"/>
          </w:tcPr>
          <w:p w14:paraId="77F38268" w14:textId="77A2ACEC" w:rsidR="0062308C" w:rsidRPr="0062308C" w:rsidRDefault="00D95963" w:rsidP="002D3EC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相对</w:t>
            </w:r>
            <w:r w:rsidR="0062308C" w:rsidRPr="0062308C">
              <w:rPr>
                <w:rFonts w:hint="eastAsia"/>
                <w:sz w:val="18"/>
                <w:szCs w:val="18"/>
              </w:rPr>
              <w:t>位置高字节</w:t>
            </w:r>
          </w:p>
        </w:tc>
        <w:tc>
          <w:tcPr>
            <w:tcW w:w="4500" w:type="dxa"/>
            <w:vMerge w:val="restart"/>
          </w:tcPr>
          <w:p w14:paraId="53DEC797" w14:textId="1134BB0B" w:rsidR="0062308C" w:rsidRPr="0062308C" w:rsidRDefault="00D95963" w:rsidP="002D3EC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相对</w:t>
            </w:r>
            <w:r w:rsidR="0062308C" w:rsidRPr="0062308C">
              <w:rPr>
                <w:rFonts w:hint="eastAsia"/>
                <w:sz w:val="18"/>
                <w:szCs w:val="18"/>
              </w:rPr>
              <w:t>位置，单位mm</w:t>
            </w:r>
          </w:p>
        </w:tc>
      </w:tr>
      <w:tr w:rsidR="0062308C" w:rsidRPr="00D400C2" w14:paraId="32D0498A" w14:textId="77777777" w:rsidTr="0062308C">
        <w:trPr>
          <w:trHeight w:val="234"/>
          <w:jc w:val="center"/>
        </w:trPr>
        <w:tc>
          <w:tcPr>
            <w:tcW w:w="1187" w:type="dxa"/>
            <w:hideMark/>
          </w:tcPr>
          <w:p w14:paraId="098B71DA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>4</w:t>
            </w:r>
          </w:p>
        </w:tc>
        <w:tc>
          <w:tcPr>
            <w:tcW w:w="1040" w:type="dxa"/>
            <w:hideMark/>
          </w:tcPr>
          <w:p w14:paraId="459B7EB4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829" w:type="dxa"/>
          </w:tcPr>
          <w:p w14:paraId="7958964E" w14:textId="67B1FA18" w:rsidR="0062308C" w:rsidRPr="0062308C" w:rsidRDefault="00D95963" w:rsidP="002D3EC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相对</w:t>
            </w:r>
            <w:r w:rsidR="0062308C" w:rsidRPr="0062308C">
              <w:rPr>
                <w:rFonts w:hint="eastAsia"/>
                <w:sz w:val="18"/>
                <w:szCs w:val="18"/>
              </w:rPr>
              <w:t>位置低字节</w:t>
            </w:r>
          </w:p>
        </w:tc>
        <w:tc>
          <w:tcPr>
            <w:tcW w:w="4500" w:type="dxa"/>
            <w:vMerge/>
          </w:tcPr>
          <w:p w14:paraId="568B2326" w14:textId="77777777" w:rsidR="0062308C" w:rsidRPr="0062308C" w:rsidRDefault="0062308C" w:rsidP="002D3EC1">
            <w:pPr>
              <w:rPr>
                <w:sz w:val="18"/>
                <w:szCs w:val="18"/>
              </w:rPr>
            </w:pPr>
          </w:p>
        </w:tc>
      </w:tr>
      <w:tr w:rsidR="0062308C" w:rsidRPr="00D400C2" w14:paraId="7D47490A" w14:textId="77777777" w:rsidTr="0062308C">
        <w:trPr>
          <w:trHeight w:val="184"/>
          <w:jc w:val="center"/>
        </w:trPr>
        <w:tc>
          <w:tcPr>
            <w:tcW w:w="1187" w:type="dxa"/>
            <w:hideMark/>
          </w:tcPr>
          <w:p w14:paraId="7BA1F9B6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040" w:type="dxa"/>
            <w:hideMark/>
          </w:tcPr>
          <w:p w14:paraId="0FF5BF5E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829" w:type="dxa"/>
          </w:tcPr>
          <w:p w14:paraId="61BB438D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速度高字节</w:t>
            </w:r>
          </w:p>
        </w:tc>
        <w:tc>
          <w:tcPr>
            <w:tcW w:w="4500" w:type="dxa"/>
            <w:vMerge w:val="restart"/>
          </w:tcPr>
          <w:p w14:paraId="681B6039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速度，单位cm/s</w:t>
            </w:r>
          </w:p>
        </w:tc>
      </w:tr>
      <w:tr w:rsidR="0062308C" w:rsidRPr="00D400C2" w14:paraId="50658968" w14:textId="77777777" w:rsidTr="0062308C">
        <w:trPr>
          <w:trHeight w:val="273"/>
          <w:jc w:val="center"/>
        </w:trPr>
        <w:tc>
          <w:tcPr>
            <w:tcW w:w="1187" w:type="dxa"/>
            <w:hideMark/>
          </w:tcPr>
          <w:p w14:paraId="32C9F8C6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040" w:type="dxa"/>
            <w:hideMark/>
          </w:tcPr>
          <w:p w14:paraId="09598C64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829" w:type="dxa"/>
          </w:tcPr>
          <w:p w14:paraId="4B6B7E3E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速度低字节</w:t>
            </w:r>
          </w:p>
        </w:tc>
        <w:tc>
          <w:tcPr>
            <w:tcW w:w="4500" w:type="dxa"/>
            <w:vMerge/>
          </w:tcPr>
          <w:p w14:paraId="75D6E6EA" w14:textId="77777777" w:rsidR="0062308C" w:rsidRPr="0062308C" w:rsidRDefault="0062308C" w:rsidP="002D3EC1">
            <w:pPr>
              <w:rPr>
                <w:sz w:val="18"/>
                <w:szCs w:val="18"/>
              </w:rPr>
            </w:pPr>
          </w:p>
        </w:tc>
      </w:tr>
      <w:tr w:rsidR="0062308C" w:rsidRPr="00D400C2" w14:paraId="0CD4D419" w14:textId="77777777" w:rsidTr="0062308C">
        <w:trPr>
          <w:trHeight w:val="320"/>
          <w:jc w:val="center"/>
        </w:trPr>
        <w:tc>
          <w:tcPr>
            <w:tcW w:w="1187" w:type="dxa"/>
            <w:hideMark/>
          </w:tcPr>
          <w:p w14:paraId="625531EC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040" w:type="dxa"/>
            <w:hideMark/>
          </w:tcPr>
          <w:p w14:paraId="79690E16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829" w:type="dxa"/>
          </w:tcPr>
          <w:p w14:paraId="4E4E5CA6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预留</w:t>
            </w:r>
          </w:p>
        </w:tc>
        <w:tc>
          <w:tcPr>
            <w:tcW w:w="4500" w:type="dxa"/>
          </w:tcPr>
          <w:p w14:paraId="2F45337B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62308C" w:rsidRPr="00D400C2" w14:paraId="5A386D5A" w14:textId="77777777" w:rsidTr="0062308C">
        <w:trPr>
          <w:trHeight w:val="228"/>
          <w:jc w:val="center"/>
        </w:trPr>
        <w:tc>
          <w:tcPr>
            <w:tcW w:w="1187" w:type="dxa"/>
            <w:hideMark/>
          </w:tcPr>
          <w:p w14:paraId="5BD97176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040" w:type="dxa"/>
            <w:hideMark/>
          </w:tcPr>
          <w:p w14:paraId="3FE2A66A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829" w:type="dxa"/>
          </w:tcPr>
          <w:p w14:paraId="75171595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预留</w:t>
            </w:r>
          </w:p>
        </w:tc>
        <w:tc>
          <w:tcPr>
            <w:tcW w:w="4500" w:type="dxa"/>
          </w:tcPr>
          <w:p w14:paraId="11A3F69C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62308C" w:rsidRPr="00D400C2" w14:paraId="79B4D02B" w14:textId="77777777" w:rsidTr="0062308C">
        <w:trPr>
          <w:trHeight w:val="320"/>
          <w:jc w:val="center"/>
        </w:trPr>
        <w:tc>
          <w:tcPr>
            <w:tcW w:w="1187" w:type="dxa"/>
            <w:hideMark/>
          </w:tcPr>
          <w:p w14:paraId="41C7F5C1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040" w:type="dxa"/>
            <w:hideMark/>
          </w:tcPr>
          <w:p w14:paraId="2F2BC1B5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829" w:type="dxa"/>
          </w:tcPr>
          <w:p w14:paraId="3CB3195E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预留</w:t>
            </w:r>
          </w:p>
        </w:tc>
        <w:tc>
          <w:tcPr>
            <w:tcW w:w="4500" w:type="dxa"/>
          </w:tcPr>
          <w:p w14:paraId="3DE0F21B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62308C" w:rsidRPr="00D400C2" w14:paraId="192A3E4F" w14:textId="77777777" w:rsidTr="0062308C">
        <w:trPr>
          <w:trHeight w:val="320"/>
          <w:jc w:val="center"/>
        </w:trPr>
        <w:tc>
          <w:tcPr>
            <w:tcW w:w="1187" w:type="dxa"/>
            <w:hideMark/>
          </w:tcPr>
          <w:p w14:paraId="28A30413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040" w:type="dxa"/>
            <w:hideMark/>
          </w:tcPr>
          <w:p w14:paraId="10E00986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sz w:val="18"/>
                <w:szCs w:val="18"/>
              </w:rPr>
              <w:t xml:space="preserve">　</w:t>
            </w:r>
          </w:p>
        </w:tc>
        <w:tc>
          <w:tcPr>
            <w:tcW w:w="1829" w:type="dxa"/>
          </w:tcPr>
          <w:p w14:paraId="7DDA0B21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预留</w:t>
            </w:r>
          </w:p>
        </w:tc>
        <w:tc>
          <w:tcPr>
            <w:tcW w:w="4500" w:type="dxa"/>
          </w:tcPr>
          <w:p w14:paraId="30E9ECB2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62308C" w:rsidRPr="00D400C2" w14:paraId="50A19FBE" w14:textId="77777777" w:rsidTr="0062308C">
        <w:trPr>
          <w:trHeight w:val="219"/>
          <w:jc w:val="center"/>
        </w:trPr>
        <w:tc>
          <w:tcPr>
            <w:tcW w:w="1187" w:type="dxa"/>
            <w:hideMark/>
          </w:tcPr>
          <w:p w14:paraId="04A527C8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040" w:type="dxa"/>
            <w:noWrap/>
            <w:hideMark/>
          </w:tcPr>
          <w:p w14:paraId="4EF3D748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829" w:type="dxa"/>
          </w:tcPr>
          <w:p w14:paraId="7B96C4C3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预留</w:t>
            </w:r>
          </w:p>
        </w:tc>
        <w:tc>
          <w:tcPr>
            <w:tcW w:w="4500" w:type="dxa"/>
          </w:tcPr>
          <w:p w14:paraId="62076459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62308C" w:rsidRPr="00D400C2" w14:paraId="34DBCF4F" w14:textId="77777777" w:rsidTr="0062308C">
        <w:trPr>
          <w:trHeight w:val="330"/>
          <w:jc w:val="center"/>
        </w:trPr>
        <w:tc>
          <w:tcPr>
            <w:tcW w:w="1187" w:type="dxa"/>
            <w:hideMark/>
          </w:tcPr>
          <w:p w14:paraId="637A2E10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040" w:type="dxa"/>
            <w:noWrap/>
            <w:hideMark/>
          </w:tcPr>
          <w:p w14:paraId="6146072F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829" w:type="dxa"/>
          </w:tcPr>
          <w:p w14:paraId="568E7B14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预留</w:t>
            </w:r>
          </w:p>
        </w:tc>
        <w:tc>
          <w:tcPr>
            <w:tcW w:w="4500" w:type="dxa"/>
          </w:tcPr>
          <w:p w14:paraId="33148269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62308C" w:rsidRPr="00D400C2" w14:paraId="07483726" w14:textId="77777777" w:rsidTr="0062308C">
        <w:trPr>
          <w:trHeight w:val="270"/>
          <w:jc w:val="center"/>
        </w:trPr>
        <w:tc>
          <w:tcPr>
            <w:tcW w:w="1187" w:type="dxa"/>
            <w:hideMark/>
          </w:tcPr>
          <w:p w14:paraId="6FACE961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040" w:type="dxa"/>
            <w:noWrap/>
            <w:hideMark/>
          </w:tcPr>
          <w:p w14:paraId="57822CB7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829" w:type="dxa"/>
            <w:hideMark/>
          </w:tcPr>
          <w:p w14:paraId="37FA59B3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校验</w:t>
            </w:r>
          </w:p>
        </w:tc>
        <w:tc>
          <w:tcPr>
            <w:tcW w:w="4500" w:type="dxa"/>
            <w:hideMark/>
          </w:tcPr>
          <w:p w14:paraId="1A4FED1D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1-12字节CRC8校验</w:t>
            </w:r>
          </w:p>
        </w:tc>
      </w:tr>
      <w:tr w:rsidR="0062308C" w:rsidRPr="00D400C2" w14:paraId="60501608" w14:textId="77777777" w:rsidTr="0062308C">
        <w:trPr>
          <w:trHeight w:val="194"/>
          <w:jc w:val="center"/>
        </w:trPr>
        <w:tc>
          <w:tcPr>
            <w:tcW w:w="1187" w:type="dxa"/>
            <w:hideMark/>
          </w:tcPr>
          <w:p w14:paraId="78785676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040" w:type="dxa"/>
            <w:noWrap/>
            <w:hideMark/>
          </w:tcPr>
          <w:p w14:paraId="3B99ECC5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829" w:type="dxa"/>
            <w:hideMark/>
          </w:tcPr>
          <w:p w14:paraId="1B1D1DCE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帧尾</w:t>
            </w:r>
          </w:p>
        </w:tc>
        <w:tc>
          <w:tcPr>
            <w:tcW w:w="4500" w:type="dxa"/>
            <w:hideMark/>
          </w:tcPr>
          <w:p w14:paraId="470D3251" w14:textId="77777777" w:rsidR="0062308C" w:rsidRPr="0062308C" w:rsidRDefault="0062308C" w:rsidP="002D3EC1">
            <w:pPr>
              <w:rPr>
                <w:sz w:val="18"/>
                <w:szCs w:val="18"/>
              </w:rPr>
            </w:pPr>
            <w:r w:rsidRPr="0062308C">
              <w:rPr>
                <w:rFonts w:hint="eastAsia"/>
                <w:sz w:val="18"/>
                <w:szCs w:val="18"/>
              </w:rPr>
              <w:t>0xA5</w:t>
            </w:r>
          </w:p>
        </w:tc>
      </w:tr>
    </w:tbl>
    <w:p w14:paraId="75C7FCDD" w14:textId="75C9575D" w:rsidR="00640AE2" w:rsidRPr="00640AE2" w:rsidRDefault="00640AE2" w:rsidP="00640AE2">
      <w:pPr>
        <w:pStyle w:val="ZSC1"/>
        <w:spacing w:before="312" w:after="312"/>
        <w:rPr>
          <w:rStyle w:val="ZSH3"/>
          <w:i w:val="0"/>
          <w:color w:val="auto"/>
        </w:rPr>
      </w:pPr>
      <w:bookmarkStart w:id="14" w:name="_Toc211516401"/>
      <w:r>
        <w:rPr>
          <w:rStyle w:val="ZSH3"/>
          <w:rFonts w:hint="eastAsia"/>
          <w:i w:val="0"/>
          <w:color w:val="auto"/>
        </w:rPr>
        <w:t>校验</w:t>
      </w:r>
      <w:bookmarkEnd w:id="14"/>
    </w:p>
    <w:p w14:paraId="78988DC3" w14:textId="5BACD5D5" w:rsidR="00640AE2" w:rsidRDefault="00640AE2" w:rsidP="00640AE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CRC8</w:t>
      </w:r>
      <w:r>
        <w:rPr>
          <w:rFonts w:hint="eastAsia"/>
        </w:rPr>
        <w:t>校验</w:t>
      </w:r>
    </w:p>
    <w:p w14:paraId="7E7A962F" w14:textId="48296F1D" w:rsidR="00640AE2" w:rsidRDefault="00640AE2" w:rsidP="00640AE2">
      <w:r>
        <w:rPr>
          <w:rFonts w:hint="eastAsia"/>
        </w:rPr>
        <w:t>uint8_t CRC8_Table(uint8_t *dat, uint8_t counter)</w:t>
      </w:r>
    </w:p>
    <w:p w14:paraId="3FE08C0D" w14:textId="77777777" w:rsidR="00640AE2" w:rsidRDefault="00640AE2" w:rsidP="00640AE2">
      <w:r>
        <w:rPr>
          <w:rFonts w:hint="eastAsia"/>
        </w:rPr>
        <w:t>{</w:t>
      </w:r>
    </w:p>
    <w:p w14:paraId="246995AF" w14:textId="77777777" w:rsidR="00640AE2" w:rsidRDefault="00640AE2" w:rsidP="00640AE2">
      <w:r>
        <w:rPr>
          <w:rFonts w:hint="eastAsia"/>
        </w:rPr>
        <w:tab/>
        <w:t>uint8_t crc8 = 0;</w:t>
      </w:r>
    </w:p>
    <w:p w14:paraId="01A00E94" w14:textId="77777777" w:rsidR="00640AE2" w:rsidRDefault="00640AE2" w:rsidP="00640AE2">
      <w:r>
        <w:rPr>
          <w:rFonts w:hint="eastAsia"/>
        </w:rPr>
        <w:tab/>
      </w:r>
    </w:p>
    <w:p w14:paraId="745BF97D" w14:textId="77777777" w:rsidR="00640AE2" w:rsidRDefault="00640AE2" w:rsidP="00640AE2">
      <w:r>
        <w:rPr>
          <w:rFonts w:hint="eastAsia"/>
        </w:rPr>
        <w:tab/>
        <w:t>for( ; counter &gt; 0; counter--)</w:t>
      </w:r>
    </w:p>
    <w:p w14:paraId="077F1352" w14:textId="77777777" w:rsidR="00640AE2" w:rsidRDefault="00640AE2" w:rsidP="00640AE2">
      <w:r>
        <w:rPr>
          <w:rFonts w:hint="eastAsia"/>
        </w:rPr>
        <w:tab/>
        <w:t>{</w:t>
      </w:r>
    </w:p>
    <w:p w14:paraId="3114E6D0" w14:textId="77777777" w:rsidR="00640AE2" w:rsidRDefault="00640AE2" w:rsidP="00640AE2">
      <w:r>
        <w:rPr>
          <w:rFonts w:hint="eastAsia"/>
        </w:rPr>
        <w:tab/>
      </w:r>
      <w:r>
        <w:rPr>
          <w:rFonts w:hint="eastAsia"/>
        </w:rPr>
        <w:tab/>
        <w:t>crc8 = crc_array[crc8^*dat++]; //</w:t>
      </w:r>
      <w:r>
        <w:rPr>
          <w:rFonts w:hint="eastAsia"/>
        </w:rPr>
        <w:t>查表得到</w:t>
      </w:r>
      <w:r>
        <w:rPr>
          <w:rFonts w:hint="eastAsia"/>
        </w:rPr>
        <w:t>CRC</w:t>
      </w:r>
      <w:r>
        <w:rPr>
          <w:rFonts w:hint="eastAsia"/>
        </w:rPr>
        <w:t>码</w:t>
      </w:r>
    </w:p>
    <w:p w14:paraId="09E791FB" w14:textId="77777777" w:rsidR="00640AE2" w:rsidRDefault="00640AE2" w:rsidP="00640AE2">
      <w:r>
        <w:rPr>
          <w:rFonts w:hint="eastAsia"/>
        </w:rPr>
        <w:tab/>
        <w:t>}</w:t>
      </w:r>
    </w:p>
    <w:p w14:paraId="13D80A8D" w14:textId="77777777" w:rsidR="00640AE2" w:rsidRDefault="00640AE2" w:rsidP="00640AE2">
      <w:r>
        <w:rPr>
          <w:rFonts w:hint="eastAsia"/>
        </w:rPr>
        <w:tab/>
        <w:t>return crc8;</w:t>
      </w:r>
    </w:p>
    <w:p w14:paraId="621977D2" w14:textId="77777777" w:rsidR="00640AE2" w:rsidRDefault="00640AE2" w:rsidP="00640AE2">
      <w:r>
        <w:rPr>
          <w:rFonts w:hint="eastAsia"/>
        </w:rPr>
        <w:t>}</w:t>
      </w:r>
    </w:p>
    <w:p w14:paraId="0616A0C3" w14:textId="77777777" w:rsidR="00640AE2" w:rsidRDefault="00640AE2" w:rsidP="00640AE2"/>
    <w:p w14:paraId="2D221AC7" w14:textId="77777777" w:rsidR="00640AE2" w:rsidRDefault="00640AE2" w:rsidP="00640AE2">
      <w:r>
        <w:rPr>
          <w:rFonts w:hint="eastAsia"/>
        </w:rPr>
        <w:t>uint8_t crc_array[256] =</w:t>
      </w:r>
    </w:p>
    <w:p w14:paraId="106A1824" w14:textId="77777777" w:rsidR="00640AE2" w:rsidRDefault="00640AE2" w:rsidP="00640AE2">
      <w:r>
        <w:rPr>
          <w:rFonts w:hint="eastAsia"/>
        </w:rPr>
        <w:t>{</w:t>
      </w:r>
    </w:p>
    <w:p w14:paraId="512CDA5E" w14:textId="77777777" w:rsidR="00640AE2" w:rsidRDefault="00640AE2" w:rsidP="00640AE2">
      <w:r>
        <w:rPr>
          <w:rFonts w:hint="eastAsia"/>
        </w:rPr>
        <w:t xml:space="preserve">    0x00,0x31,0x62,0x53,0xc4,0xf5,0xa6,0x97,0xb9,0x88,0xdb,0xea,0x7d,0x4c,0x1f,0x2e,</w:t>
      </w:r>
    </w:p>
    <w:p w14:paraId="40C23851" w14:textId="77777777" w:rsidR="00640AE2" w:rsidRDefault="00640AE2" w:rsidP="00640AE2">
      <w:r>
        <w:rPr>
          <w:rFonts w:hint="eastAsia"/>
        </w:rPr>
        <w:t xml:space="preserve">    0x43,0x72,0x21,0x10,0x87,0xb6,0xe5,0xd4,0xfa,0xcb,0x98,0xa9,0x3e,0x0f,0x5c,0x6d,</w:t>
      </w:r>
    </w:p>
    <w:p w14:paraId="75F7520A" w14:textId="77777777" w:rsidR="00640AE2" w:rsidRDefault="00640AE2" w:rsidP="00640AE2">
      <w:r>
        <w:rPr>
          <w:rFonts w:hint="eastAsia"/>
        </w:rPr>
        <w:t xml:space="preserve">    0x86,0xb7,0xe4,0xd5,0x42,0x73,0x20,0x11,0x3f,0x0e,0x5d,0x6c,0xfb,0xca,0x99,0xa8,</w:t>
      </w:r>
    </w:p>
    <w:p w14:paraId="2C1348F0" w14:textId="77777777" w:rsidR="00640AE2" w:rsidRDefault="00640AE2" w:rsidP="00640AE2">
      <w:r>
        <w:rPr>
          <w:rFonts w:hint="eastAsia"/>
        </w:rPr>
        <w:t xml:space="preserve">    0xc5,0xf4,0xa7,0x96,0x01,0x30,0x63,0x52,0x7c,0x4d,0x1e,0x2f,0xb8,0x89,0xda,0xeb,</w:t>
      </w:r>
    </w:p>
    <w:p w14:paraId="7AE1EA0A" w14:textId="77777777" w:rsidR="00640AE2" w:rsidRDefault="00640AE2" w:rsidP="00640AE2">
      <w:r>
        <w:rPr>
          <w:rFonts w:hint="eastAsia"/>
        </w:rPr>
        <w:t xml:space="preserve">    0x3d,0x0c,0x5f,0x6e,0xf9,0xc8,0x9b,0xaa,0x84,0xb5,0xe6,0xd7,0x40,0x71,0x22,0x13,</w:t>
      </w:r>
    </w:p>
    <w:p w14:paraId="47DC6D14" w14:textId="77777777" w:rsidR="00640AE2" w:rsidRDefault="00640AE2" w:rsidP="00640AE2">
      <w:r>
        <w:rPr>
          <w:rFonts w:hint="eastAsia"/>
        </w:rPr>
        <w:t xml:space="preserve">    0x7e,0x4f,0x1c,0x2d,0xba,0x8b,0xd8,0xe9,0xc7,0xf6,0xa5,0x94,0x03,0x32,0x61,0x50,</w:t>
      </w:r>
    </w:p>
    <w:p w14:paraId="6E518462" w14:textId="77777777" w:rsidR="00640AE2" w:rsidRDefault="00640AE2" w:rsidP="00640AE2">
      <w:r>
        <w:rPr>
          <w:rFonts w:hint="eastAsia"/>
        </w:rPr>
        <w:t xml:space="preserve">    0xbb,0x8a,0xd9,0xe8,0x7f,0x4e,0x1d,0x2c,0x02,0x33,0x60,0x51,0xc6,0xf7,0xa4,0x95,</w:t>
      </w:r>
    </w:p>
    <w:p w14:paraId="4850A7ED" w14:textId="77777777" w:rsidR="00640AE2" w:rsidRDefault="00640AE2" w:rsidP="00640AE2">
      <w:r>
        <w:rPr>
          <w:rFonts w:hint="eastAsia"/>
        </w:rPr>
        <w:t xml:space="preserve">    0xf8,0xc9,0x9a,0xab,0x3c,0x0d,0x5e,0x6f,0x41,0x70,0x23,0x12,0x85,0xb4,0xe7,0xd6,</w:t>
      </w:r>
    </w:p>
    <w:p w14:paraId="5947008B" w14:textId="77777777" w:rsidR="00640AE2" w:rsidRDefault="00640AE2" w:rsidP="00640AE2">
      <w:r>
        <w:rPr>
          <w:rFonts w:hint="eastAsia"/>
        </w:rPr>
        <w:t xml:space="preserve">    0x7a,0x4b,0x18,0x29,0xbe,0x8f,0xdc,0xed,0xc3,0xf2,0xa1,0x90,0x07,0x36,0x65,0x54,</w:t>
      </w:r>
    </w:p>
    <w:p w14:paraId="13ECBF59" w14:textId="77777777" w:rsidR="00640AE2" w:rsidRDefault="00640AE2" w:rsidP="00640AE2">
      <w:r>
        <w:rPr>
          <w:rFonts w:hint="eastAsia"/>
        </w:rPr>
        <w:t xml:space="preserve">    0x39,0x08,0x5b,0x6a,0xfd,0xcc,0x9f,0xae,0x80,0xb1,0xe2,0xd3,0x44,0x75,0x26,0x17,</w:t>
      </w:r>
    </w:p>
    <w:p w14:paraId="7C756D8E" w14:textId="77777777" w:rsidR="00640AE2" w:rsidRDefault="00640AE2" w:rsidP="00640AE2">
      <w:r>
        <w:rPr>
          <w:rFonts w:hint="eastAsia"/>
        </w:rPr>
        <w:t xml:space="preserve">    0xfc,0xcd,0x9e,0xaf,0x38,0x09,0x5a,0x6b,0x45,0x74,0x27,0x16,0x81,0xb0,0xe3,0xd2,</w:t>
      </w:r>
    </w:p>
    <w:p w14:paraId="3FF8D194" w14:textId="77777777" w:rsidR="00640AE2" w:rsidRDefault="00640AE2" w:rsidP="00640AE2">
      <w:r>
        <w:rPr>
          <w:rFonts w:hint="eastAsia"/>
        </w:rPr>
        <w:t xml:space="preserve">    0xbf,0x8e,0xdd,0xec,0x7b,0x4a,0x19,0x28,0x06,0x37,0x64,0x55,0xc2,0xf3,0xa0,0x91,</w:t>
      </w:r>
    </w:p>
    <w:p w14:paraId="478CF14F" w14:textId="77777777" w:rsidR="00640AE2" w:rsidRDefault="00640AE2" w:rsidP="00640AE2">
      <w:r>
        <w:rPr>
          <w:rFonts w:hint="eastAsia"/>
        </w:rPr>
        <w:t xml:space="preserve">    0x47,0x76,0x25,0x14,0x83,0xb2,0xe1,0xd0,0xfe,0xcf,0x9c,0xad,0x3a,0x0b,0x58,0x69,</w:t>
      </w:r>
    </w:p>
    <w:p w14:paraId="051235AD" w14:textId="77777777" w:rsidR="00640AE2" w:rsidRDefault="00640AE2" w:rsidP="00640AE2">
      <w:r>
        <w:rPr>
          <w:rFonts w:hint="eastAsia"/>
        </w:rPr>
        <w:t xml:space="preserve">    0x04,0x35,0x66,0x57,0xc0,0xf1,0xa2,0x93,0xbd,0x8c,0xdf,0xee,0x79,0x48,0x1b,0x2a,</w:t>
      </w:r>
    </w:p>
    <w:p w14:paraId="26A1D663" w14:textId="77777777" w:rsidR="00640AE2" w:rsidRDefault="00640AE2" w:rsidP="00640AE2">
      <w:r>
        <w:rPr>
          <w:rFonts w:hint="eastAsia"/>
        </w:rPr>
        <w:t xml:space="preserve">    0xc1,0xf0,0xa3,0x92,0x05,0x34,0x67,0x56,0x78,0x49,0x1a,0x2b,0xbc,0x8d,0xde,0xef,</w:t>
      </w:r>
    </w:p>
    <w:p w14:paraId="29AA51B5" w14:textId="77777777" w:rsidR="00640AE2" w:rsidRDefault="00640AE2" w:rsidP="00640AE2">
      <w:r>
        <w:rPr>
          <w:rFonts w:hint="eastAsia"/>
        </w:rPr>
        <w:t xml:space="preserve">    0x82,0xb3,0xe0,0xd1,0x46,0x77,0x24,0x15,0x3b,0x0a,0x59,0x68,0xff,0xce,0x9d,0xac,</w:t>
      </w:r>
    </w:p>
    <w:p w14:paraId="16FFA442" w14:textId="1ADD619B" w:rsidR="0062308C" w:rsidRDefault="00640AE2" w:rsidP="00640AE2">
      <w:r>
        <w:rPr>
          <w:rFonts w:hint="eastAsia"/>
        </w:rPr>
        <w:lastRenderedPageBreak/>
        <w:t xml:space="preserve">};  </w:t>
      </w:r>
    </w:p>
    <w:p w14:paraId="3718AD0F" w14:textId="77777777" w:rsidR="00640AE2" w:rsidRDefault="00640AE2" w:rsidP="00640AE2"/>
    <w:p w14:paraId="38D34488" w14:textId="07D653AB" w:rsidR="00640AE2" w:rsidRDefault="00640AE2" w:rsidP="00640AE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CRC16-XMODEM</w:t>
      </w:r>
      <w:r>
        <w:rPr>
          <w:rFonts w:hint="eastAsia"/>
        </w:rPr>
        <w:t>校验</w:t>
      </w:r>
    </w:p>
    <w:p w14:paraId="72F38EE1" w14:textId="77777777" w:rsidR="00640AE2" w:rsidRDefault="00640AE2" w:rsidP="00640AE2">
      <w:pPr>
        <w:ind w:firstLine="560"/>
      </w:pPr>
      <w:r>
        <w:t xml:space="preserve">static const uint16_t crc_xmodem_table[16] = </w:t>
      </w:r>
    </w:p>
    <w:p w14:paraId="04BD4062" w14:textId="77777777" w:rsidR="00640AE2" w:rsidRDefault="00640AE2" w:rsidP="00640AE2">
      <w:pPr>
        <w:ind w:firstLine="560"/>
      </w:pPr>
      <w:r>
        <w:t xml:space="preserve">{ </w:t>
      </w:r>
    </w:p>
    <w:p w14:paraId="6B5B9FC7" w14:textId="77777777" w:rsidR="00640AE2" w:rsidRDefault="00640AE2" w:rsidP="00640AE2">
      <w:pPr>
        <w:ind w:firstLine="560"/>
      </w:pPr>
      <w:r>
        <w:t xml:space="preserve">    0x0000,0x1021,0x2042,0x3063,0x4084,0x50a5,0x60c6,0x70e7,</w:t>
      </w:r>
    </w:p>
    <w:p w14:paraId="350D8DA1" w14:textId="77777777" w:rsidR="00640AE2" w:rsidRDefault="00640AE2" w:rsidP="00640AE2">
      <w:pPr>
        <w:ind w:firstLine="560"/>
      </w:pPr>
      <w:r>
        <w:t xml:space="preserve">    0x8108,0x9129,0xa14a,0xb16b,0xc18c,0xd1ad,0xe1ce,0xf1ef </w:t>
      </w:r>
    </w:p>
    <w:p w14:paraId="63FF2889" w14:textId="77777777" w:rsidR="00640AE2" w:rsidRDefault="00640AE2" w:rsidP="00640AE2">
      <w:pPr>
        <w:ind w:firstLine="560"/>
      </w:pPr>
      <w:r>
        <w:t>};</w:t>
      </w:r>
    </w:p>
    <w:p w14:paraId="4EC301CF" w14:textId="77777777" w:rsidR="00640AE2" w:rsidRDefault="00640AE2" w:rsidP="00640AE2">
      <w:pPr>
        <w:ind w:firstLine="560"/>
      </w:pPr>
    </w:p>
    <w:p w14:paraId="2A294D93" w14:textId="77777777" w:rsidR="00640AE2" w:rsidRDefault="00640AE2" w:rsidP="00640AE2">
      <w:pPr>
        <w:ind w:firstLine="560"/>
      </w:pPr>
      <w:r>
        <w:t>/******************************************************</w:t>
      </w:r>
    </w:p>
    <w:p w14:paraId="0D91BF0C" w14:textId="77777777" w:rsidR="00640AE2" w:rsidRDefault="00640AE2" w:rsidP="00640AE2">
      <w:pPr>
        <w:ind w:firstLine="560"/>
      </w:pPr>
      <w:r>
        <w:rPr>
          <w:rFonts w:hint="eastAsia"/>
        </w:rPr>
        <w:t>函数名称：</w:t>
      </w:r>
      <w:r>
        <w:rPr>
          <w:rFonts w:hint="eastAsia"/>
        </w:rPr>
        <w:t>CRC_XMODEM</w:t>
      </w:r>
    </w:p>
    <w:p w14:paraId="2B5ADD24" w14:textId="77777777" w:rsidR="00640AE2" w:rsidRDefault="00640AE2" w:rsidP="00640AE2">
      <w:pPr>
        <w:ind w:firstLine="560"/>
      </w:pPr>
      <w:r>
        <w:rPr>
          <w:rFonts w:hint="eastAsia"/>
        </w:rPr>
        <w:t>函数功能：</w:t>
      </w:r>
      <w:r>
        <w:rPr>
          <w:rFonts w:hint="eastAsia"/>
        </w:rPr>
        <w:t>CRC_XMODEM</w:t>
      </w:r>
      <w:r>
        <w:rPr>
          <w:rFonts w:hint="eastAsia"/>
        </w:rPr>
        <w:t>计算</w:t>
      </w:r>
    </w:p>
    <w:p w14:paraId="57E2873E" w14:textId="77777777" w:rsidR="00640AE2" w:rsidRDefault="00640AE2" w:rsidP="00640AE2">
      <w:pPr>
        <w:ind w:firstLine="560"/>
      </w:pPr>
      <w:r>
        <w:rPr>
          <w:rFonts w:hint="eastAsia"/>
        </w:rPr>
        <w:t>输入参数：校验数据，校验长度</w:t>
      </w:r>
    </w:p>
    <w:p w14:paraId="286B3535" w14:textId="77777777" w:rsidR="00640AE2" w:rsidRDefault="00640AE2" w:rsidP="00640AE2">
      <w:pPr>
        <w:ind w:firstLine="560"/>
      </w:pPr>
      <w:r>
        <w:rPr>
          <w:rFonts w:hint="eastAsia"/>
        </w:rPr>
        <w:t>输出参数：校验和</w:t>
      </w:r>
    </w:p>
    <w:p w14:paraId="33E50A5F" w14:textId="77777777" w:rsidR="00640AE2" w:rsidRDefault="00640AE2" w:rsidP="00640AE2">
      <w:pPr>
        <w:ind w:firstLine="560"/>
      </w:pPr>
      <w:r>
        <w:rPr>
          <w:rFonts w:hint="eastAsia"/>
        </w:rPr>
        <w:t>编写目期：</w:t>
      </w:r>
      <w:r>
        <w:rPr>
          <w:rFonts w:hint="eastAsia"/>
        </w:rPr>
        <w:t>2021.02.10</w:t>
      </w:r>
    </w:p>
    <w:p w14:paraId="74CBA95D" w14:textId="77777777" w:rsidR="00640AE2" w:rsidRDefault="00640AE2" w:rsidP="00640AE2">
      <w:pPr>
        <w:ind w:firstLine="560"/>
      </w:pPr>
      <w:r>
        <w:t>******************************************************/</w:t>
      </w:r>
    </w:p>
    <w:p w14:paraId="442D403B" w14:textId="77777777" w:rsidR="00640AE2" w:rsidRDefault="00640AE2" w:rsidP="00640AE2">
      <w:pPr>
        <w:ind w:firstLine="560"/>
      </w:pPr>
      <w:r>
        <w:t>uint16_t CRC_XMODEM(uint8_t *ptr, uint16_t len)</w:t>
      </w:r>
    </w:p>
    <w:p w14:paraId="1706038F" w14:textId="77777777" w:rsidR="00640AE2" w:rsidRDefault="00640AE2" w:rsidP="00640AE2">
      <w:pPr>
        <w:ind w:firstLine="560"/>
      </w:pPr>
      <w:r>
        <w:t>{</w:t>
      </w:r>
    </w:p>
    <w:p w14:paraId="5CC33C8B" w14:textId="77777777" w:rsidR="00640AE2" w:rsidRDefault="00640AE2" w:rsidP="00640AE2">
      <w:pPr>
        <w:ind w:firstLine="560"/>
      </w:pPr>
      <w:r>
        <w:t xml:space="preserve">    uint16_t crc = 0;</w:t>
      </w:r>
    </w:p>
    <w:p w14:paraId="48F69828" w14:textId="77777777" w:rsidR="00640AE2" w:rsidRDefault="00640AE2" w:rsidP="00640AE2">
      <w:pPr>
        <w:ind w:firstLine="560"/>
      </w:pPr>
      <w:r>
        <w:t xml:space="preserve">    uint8_t dat;</w:t>
      </w:r>
    </w:p>
    <w:p w14:paraId="37381371" w14:textId="77777777" w:rsidR="00640AE2" w:rsidRDefault="00640AE2" w:rsidP="00640AE2">
      <w:pPr>
        <w:ind w:firstLine="560"/>
      </w:pPr>
      <w:r>
        <w:t xml:space="preserve">    int i = 0;</w:t>
      </w:r>
    </w:p>
    <w:p w14:paraId="7D4EB8E1" w14:textId="77777777" w:rsidR="00640AE2" w:rsidRDefault="00640AE2" w:rsidP="00640AE2">
      <w:pPr>
        <w:ind w:firstLine="560"/>
      </w:pPr>
    </w:p>
    <w:p w14:paraId="50177FFB" w14:textId="77777777" w:rsidR="00640AE2" w:rsidRDefault="00640AE2" w:rsidP="00640AE2">
      <w:pPr>
        <w:ind w:firstLine="560"/>
      </w:pPr>
      <w:r>
        <w:t xml:space="preserve">    while(len-- != 0)</w:t>
      </w:r>
    </w:p>
    <w:p w14:paraId="30959DEC" w14:textId="77777777" w:rsidR="00640AE2" w:rsidRDefault="00640AE2" w:rsidP="00640AE2">
      <w:pPr>
        <w:ind w:firstLine="560"/>
      </w:pPr>
      <w:r>
        <w:t xml:space="preserve">    {</w:t>
      </w:r>
    </w:p>
    <w:p w14:paraId="76D82320" w14:textId="77777777" w:rsidR="00640AE2" w:rsidRDefault="00640AE2" w:rsidP="00640AE2">
      <w:pPr>
        <w:ind w:firstLine="560"/>
      </w:pPr>
      <w:r>
        <w:t xml:space="preserve">        dat = (uint8_t)(((uint8_t)(crc/256))/16);</w:t>
      </w:r>
    </w:p>
    <w:p w14:paraId="5CC86BE6" w14:textId="77777777" w:rsidR="00640AE2" w:rsidRDefault="00640AE2" w:rsidP="00640AE2">
      <w:pPr>
        <w:ind w:firstLine="560"/>
      </w:pPr>
      <w:r>
        <w:t xml:space="preserve">        crc &lt;&lt;= 4;</w:t>
      </w:r>
    </w:p>
    <w:p w14:paraId="0FE03857" w14:textId="77777777" w:rsidR="00640AE2" w:rsidRDefault="00640AE2" w:rsidP="00640AE2">
      <w:pPr>
        <w:ind w:firstLine="560"/>
      </w:pPr>
      <w:r>
        <w:t xml:space="preserve">        crc ^= crc_xmodem_table[dat^ptr[i]/16];</w:t>
      </w:r>
    </w:p>
    <w:p w14:paraId="27DE16A8" w14:textId="77777777" w:rsidR="00640AE2" w:rsidRDefault="00640AE2" w:rsidP="00640AE2">
      <w:pPr>
        <w:ind w:firstLine="560"/>
      </w:pPr>
      <w:r>
        <w:t xml:space="preserve">        dat = (uint8_t)(((uint8_t)(crc/256))/16);</w:t>
      </w:r>
    </w:p>
    <w:p w14:paraId="0E17F597" w14:textId="77777777" w:rsidR="00640AE2" w:rsidRDefault="00640AE2" w:rsidP="00640AE2">
      <w:pPr>
        <w:ind w:firstLine="560"/>
      </w:pPr>
      <w:r>
        <w:t xml:space="preserve">        crc &lt;&lt;= 4;</w:t>
      </w:r>
    </w:p>
    <w:p w14:paraId="48354B11" w14:textId="77777777" w:rsidR="00640AE2" w:rsidRDefault="00640AE2" w:rsidP="00640AE2">
      <w:pPr>
        <w:ind w:firstLine="560"/>
      </w:pPr>
      <w:r>
        <w:t xml:space="preserve">        crc ^= crc_xmodem_table[(dat^ptr[i])&amp;0x0F];</w:t>
      </w:r>
    </w:p>
    <w:p w14:paraId="3F8DA145" w14:textId="77777777" w:rsidR="00640AE2" w:rsidRDefault="00640AE2" w:rsidP="00640AE2">
      <w:pPr>
        <w:ind w:firstLine="560"/>
      </w:pPr>
      <w:r>
        <w:t xml:space="preserve">        i++;</w:t>
      </w:r>
    </w:p>
    <w:p w14:paraId="3770A298" w14:textId="77777777" w:rsidR="00640AE2" w:rsidRDefault="00640AE2" w:rsidP="00640AE2">
      <w:pPr>
        <w:ind w:firstLine="560"/>
      </w:pPr>
      <w:r>
        <w:t xml:space="preserve">    }</w:t>
      </w:r>
    </w:p>
    <w:p w14:paraId="771A627A" w14:textId="77777777" w:rsidR="00640AE2" w:rsidRDefault="00640AE2" w:rsidP="00640AE2">
      <w:pPr>
        <w:ind w:firstLine="560"/>
      </w:pPr>
      <w:r>
        <w:t xml:space="preserve">    return crc;</w:t>
      </w:r>
    </w:p>
    <w:p w14:paraId="4A40EA8A" w14:textId="77777777" w:rsidR="00640AE2" w:rsidRDefault="00640AE2" w:rsidP="00640AE2">
      <w:pPr>
        <w:ind w:firstLine="560"/>
      </w:pPr>
      <w:r>
        <w:t>}</w:t>
      </w:r>
    </w:p>
    <w:p w14:paraId="3172137B" w14:textId="2750A2BD" w:rsidR="00640AE2" w:rsidRDefault="00640AE2" w:rsidP="00640AE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CRC</w:t>
      </w:r>
      <w:r>
        <w:rPr>
          <w:rFonts w:hint="eastAsia"/>
        </w:rPr>
        <w:t>32</w:t>
      </w:r>
      <w:r>
        <w:rPr>
          <w:rFonts w:hint="eastAsia"/>
        </w:rPr>
        <w:t>校验</w:t>
      </w:r>
    </w:p>
    <w:p w14:paraId="76A0E5AF" w14:textId="77777777" w:rsidR="00640AE2" w:rsidRPr="00BD75E4" w:rsidRDefault="00640AE2" w:rsidP="00640AE2">
      <w:pPr>
        <w:autoSpaceDE w:val="0"/>
        <w:autoSpaceDN w:val="0"/>
        <w:adjustRightInd w:val="0"/>
        <w:rPr>
          <w:rFonts w:ascii="CourierNewPS-BoldMT" w:hAnsi="CourierNewPS-BoldMT" w:cs="CourierNewPS-BoldMT"/>
          <w:b/>
          <w:bCs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 xml:space="preserve">/* </w:t>
      </w: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>The FCS-32 generator polynomial:</w:t>
      </w:r>
    </w:p>
    <w:p w14:paraId="2297A5FA" w14:textId="5A5CF09B" w:rsidR="00640AE2" w:rsidRPr="00BD75E4" w:rsidRDefault="00640AE2" w:rsidP="00640AE2">
      <w:pPr>
        <w:autoSpaceDE w:val="0"/>
        <w:autoSpaceDN w:val="0"/>
        <w:adjustRightInd w:val="0"/>
        <w:rPr>
          <w:rFonts w:ascii="SymbolMT" w:eastAsia="SymbolMT" w:hAnsi="CourierNewPSMT" w:cs="SymbolMT"/>
          <w:kern w:val="0"/>
          <w:szCs w:val="16"/>
        </w:rPr>
      </w:pP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 xml:space="preserve">* x**0 </w:t>
      </w:r>
      <w:r w:rsidRPr="00BD75E4">
        <w:rPr>
          <w:rFonts w:ascii="SymbolMT" w:eastAsia="SymbolMT" w:hAnsi="CourierNewPSMT" w:cs="SymbolMT"/>
          <w:kern w:val="0"/>
          <w:szCs w:val="16"/>
        </w:rPr>
        <w:t xml:space="preserve">+ </w:t>
      </w: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 xml:space="preserve">x**1 </w:t>
      </w:r>
      <w:r w:rsidRPr="00BD75E4">
        <w:rPr>
          <w:rFonts w:ascii="SymbolMT" w:eastAsia="SymbolMT" w:hAnsi="CourierNewPSMT" w:cs="SymbolMT"/>
          <w:kern w:val="0"/>
          <w:szCs w:val="16"/>
        </w:rPr>
        <w:t xml:space="preserve">+ </w:t>
      </w: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 xml:space="preserve">x**2 </w:t>
      </w:r>
      <w:r w:rsidRPr="00BD75E4">
        <w:rPr>
          <w:rFonts w:ascii="SymbolMT" w:eastAsia="SymbolMT" w:hAnsi="CourierNewPSMT" w:cs="SymbolMT"/>
          <w:kern w:val="0"/>
          <w:szCs w:val="16"/>
        </w:rPr>
        <w:t xml:space="preserve">+ </w:t>
      </w: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 xml:space="preserve">x**4 </w:t>
      </w:r>
      <w:r w:rsidRPr="00BD75E4">
        <w:rPr>
          <w:rFonts w:ascii="SymbolMT" w:eastAsia="SymbolMT" w:hAnsi="CourierNewPSMT" w:cs="SymbolMT"/>
          <w:kern w:val="0"/>
          <w:szCs w:val="16"/>
        </w:rPr>
        <w:t xml:space="preserve">+ </w:t>
      </w: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 xml:space="preserve">x**5 </w:t>
      </w:r>
      <w:r w:rsidRPr="00BD75E4">
        <w:rPr>
          <w:rFonts w:ascii="SymbolMT" w:eastAsia="SymbolMT" w:hAnsi="CourierNewPSMT" w:cs="SymbolMT"/>
          <w:kern w:val="0"/>
          <w:szCs w:val="16"/>
        </w:rPr>
        <w:t xml:space="preserve">+ </w:t>
      </w: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 xml:space="preserve">x**7 </w:t>
      </w:r>
      <w:r w:rsidRPr="00BD75E4">
        <w:rPr>
          <w:rFonts w:ascii="SymbolMT" w:eastAsia="SymbolMT" w:hAnsi="CourierNewPSMT" w:cs="SymbolMT"/>
          <w:kern w:val="0"/>
          <w:szCs w:val="16"/>
        </w:rPr>
        <w:t xml:space="preserve">+ </w:t>
      </w: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 xml:space="preserve">x**8 </w:t>
      </w:r>
      <w:r w:rsidRPr="00BD75E4">
        <w:rPr>
          <w:rFonts w:ascii="SymbolMT" w:eastAsia="SymbolMT" w:hAnsi="CourierNewPSMT" w:cs="SymbolMT"/>
          <w:kern w:val="0"/>
          <w:szCs w:val="16"/>
        </w:rPr>
        <w:t xml:space="preserve">+ </w:t>
      </w: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 xml:space="preserve">x**10 </w:t>
      </w:r>
      <w:r w:rsidRPr="00BD75E4">
        <w:rPr>
          <w:rFonts w:ascii="SymbolMT" w:eastAsia="SymbolMT" w:hAnsi="CourierNewPSMT" w:cs="SymbolMT"/>
          <w:kern w:val="0"/>
          <w:szCs w:val="16"/>
        </w:rPr>
        <w:t xml:space="preserve">+ </w:t>
      </w: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 xml:space="preserve">x**11 </w:t>
      </w:r>
      <w:r w:rsidRPr="00BD75E4">
        <w:rPr>
          <w:rFonts w:ascii="SymbolMT" w:eastAsia="SymbolMT" w:hAnsi="CourierNewPSMT" w:cs="SymbolMT"/>
          <w:kern w:val="0"/>
          <w:szCs w:val="16"/>
        </w:rPr>
        <w:t>+</w:t>
      </w:r>
    </w:p>
    <w:p w14:paraId="2EC73A8B" w14:textId="77777777" w:rsidR="00640AE2" w:rsidRPr="00BD75E4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 w:val="24"/>
          <w:szCs w:val="20"/>
        </w:rPr>
      </w:pP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 xml:space="preserve">* x**12 </w:t>
      </w:r>
      <w:r w:rsidRPr="00BD75E4">
        <w:rPr>
          <w:rFonts w:ascii="SymbolMT" w:eastAsia="SymbolMT" w:hAnsi="CourierNewPSMT" w:cs="SymbolMT"/>
          <w:kern w:val="0"/>
          <w:szCs w:val="16"/>
        </w:rPr>
        <w:t xml:space="preserve">+ </w:t>
      </w: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 xml:space="preserve">x**16 </w:t>
      </w:r>
      <w:r w:rsidRPr="00BD75E4">
        <w:rPr>
          <w:rFonts w:ascii="SymbolMT" w:eastAsia="SymbolMT" w:hAnsi="CourierNewPSMT" w:cs="SymbolMT"/>
          <w:kern w:val="0"/>
          <w:szCs w:val="16"/>
        </w:rPr>
        <w:t xml:space="preserve">+ </w:t>
      </w: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 xml:space="preserve">x**22 </w:t>
      </w:r>
      <w:r w:rsidRPr="00BD75E4">
        <w:rPr>
          <w:rFonts w:ascii="SymbolMT" w:eastAsia="SymbolMT" w:hAnsi="CourierNewPSMT" w:cs="SymbolMT"/>
          <w:kern w:val="0"/>
          <w:szCs w:val="16"/>
        </w:rPr>
        <w:t xml:space="preserve">+ </w:t>
      </w: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 xml:space="preserve">x**23 </w:t>
      </w:r>
      <w:r w:rsidRPr="00BD75E4">
        <w:rPr>
          <w:rFonts w:ascii="SymbolMT" w:eastAsia="SymbolMT" w:hAnsi="CourierNewPSMT" w:cs="SymbolMT"/>
          <w:kern w:val="0"/>
          <w:szCs w:val="16"/>
        </w:rPr>
        <w:t xml:space="preserve">+ </w:t>
      </w: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 xml:space="preserve">x**26 </w:t>
      </w:r>
      <w:r w:rsidRPr="00BD75E4">
        <w:rPr>
          <w:rFonts w:ascii="SymbolMT" w:eastAsia="SymbolMT" w:hAnsi="CourierNewPSMT" w:cs="SymbolMT"/>
          <w:kern w:val="0"/>
          <w:szCs w:val="16"/>
        </w:rPr>
        <w:t xml:space="preserve">+ </w:t>
      </w:r>
      <w:r w:rsidRPr="00BD75E4">
        <w:rPr>
          <w:rFonts w:ascii="CourierNewPS-BoldMT" w:hAnsi="CourierNewPS-BoldMT" w:cs="CourierNewPS-BoldMT"/>
          <w:b/>
          <w:bCs/>
          <w:kern w:val="0"/>
          <w:szCs w:val="16"/>
        </w:rPr>
        <w:t>x**32</w:t>
      </w:r>
      <w:r w:rsidRPr="00BD75E4">
        <w:rPr>
          <w:rFonts w:ascii="CourierNewPSMT" w:hAnsi="CourierNewPSMT" w:cs="CourierNewPSMT"/>
          <w:kern w:val="0"/>
          <w:sz w:val="24"/>
          <w:szCs w:val="20"/>
        </w:rPr>
        <w:t>.</w:t>
      </w:r>
    </w:p>
    <w:p w14:paraId="2C1DAE5B" w14:textId="77777777" w:rsidR="00640AE2" w:rsidRPr="00BD75E4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 w:val="24"/>
          <w:szCs w:val="20"/>
        </w:rPr>
      </w:pPr>
      <w:r w:rsidRPr="00BD75E4">
        <w:rPr>
          <w:rFonts w:ascii="CourierNewPSMT" w:hAnsi="CourierNewPSMT" w:cs="CourierNewPSMT"/>
          <w:kern w:val="0"/>
          <w:sz w:val="24"/>
          <w:szCs w:val="20"/>
        </w:rPr>
        <w:t>*/</w:t>
      </w:r>
    </w:p>
    <w:p w14:paraId="09B693F5" w14:textId="77777777" w:rsidR="00640AE2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</w:p>
    <w:p w14:paraId="3C56C8A3" w14:textId="77777777" w:rsidR="00640AE2" w:rsidRPr="00BD75E4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static const UINSIGNED32 fcstab[256] =</w:t>
      </w:r>
    </w:p>
    <w:p w14:paraId="685BFC9D" w14:textId="77777777" w:rsidR="00640AE2" w:rsidRPr="00BD75E4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{</w:t>
      </w:r>
    </w:p>
    <w:p w14:paraId="2BF7065A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0x00000000, 0x77073096, 0xee0e612c, 0x990951ba,</w:t>
      </w:r>
    </w:p>
    <w:p w14:paraId="3EBB7314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0x076dc419, 0x706af48f, 0xe963a535, 0x9e6495a3,</w:t>
      </w:r>
    </w:p>
    <w:p w14:paraId="383A8B93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lastRenderedPageBreak/>
        <w:t>0x0edb8832, 0x79dcb8a4, 0xe0d5e91e, 0x97d2d988,</w:t>
      </w:r>
    </w:p>
    <w:p w14:paraId="390960EB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0x09b64c2b, 0x7eb17cbd, 0xe7b82d07, 0x90bf1d91,</w:t>
      </w:r>
    </w:p>
    <w:p w14:paraId="37D7DB08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0x1db71064, 0x6ab020f2, 0xf3b97148, 0x84be41de,</w:t>
      </w:r>
    </w:p>
    <w:p w14:paraId="6EFA9C91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0x1adad47d, 0x6ddde4eb, 0xf4d4b551, 0x83d385c7,</w:t>
      </w:r>
    </w:p>
    <w:p w14:paraId="1F555EA3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0x136c9856, 0x646ba8c0, 0xfd62f97a, 0x8a65c9ec,</w:t>
      </w:r>
    </w:p>
    <w:p w14:paraId="291C65B6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0x14015c4f, 0x63066cd9, 0xfa0f3d63, 0x8d080df5,</w:t>
      </w:r>
    </w:p>
    <w:p w14:paraId="4176D06F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0x3b6e20c8, 0x4c69105e, 0xd56041e4, 0xa2677172,</w:t>
      </w:r>
    </w:p>
    <w:p w14:paraId="0626F996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0x3c03e4d1, 0x4b04d447, 0xd20d85fd, 0xa50ab56b,</w:t>
      </w:r>
    </w:p>
    <w:p w14:paraId="20419901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0x35b5a8fa, 0x42b2986c, 0xdbbbc9d6, 0xacbcf940,</w:t>
      </w:r>
    </w:p>
    <w:p w14:paraId="0F9786F8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0x32d86ce3, 0x45df5c75, 0xdcd60dcf, 0xabd13d59,</w:t>
      </w:r>
    </w:p>
    <w:p w14:paraId="43219622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0x26d930ac, 0x51de003a, 0xc8d75180, 0xbfd06116,</w:t>
      </w:r>
    </w:p>
    <w:p w14:paraId="7A897F79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0x21b4f4b5, 0x56b3c423, 0xcfba9599, 0xb8bda50f,</w:t>
      </w:r>
    </w:p>
    <w:p w14:paraId="07EC3F18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0x2802b89e, 0x5f058808, 0xc60cd9b2, 0xb10be924,</w:t>
      </w:r>
    </w:p>
    <w:p w14:paraId="0D3D3232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0x2f6f7c87, 0x58684c11, 0xc1611dab, 0xb6662d3d,</w:t>
      </w:r>
    </w:p>
    <w:p w14:paraId="7FBB5DA9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0x76dc4190, 0x01db7106, 0x98d220bc, 0xefd5102a,</w:t>
      </w:r>
    </w:p>
    <w:p w14:paraId="520510C2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0x71b18589, 0x06b6b51f, 0x9fbfe4a5, 0xe8b8d433,</w:t>
      </w:r>
    </w:p>
    <w:p w14:paraId="2760BFC4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0x7807c9a2, 0x0f00f934, 0x9609a88e, 0xe10e9818,</w:t>
      </w:r>
    </w:p>
    <w:p w14:paraId="45A97B26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0x7f6a0dbb, 0x086d3d2d, 0x91646c97, 0xe6635c01,</w:t>
      </w:r>
    </w:p>
    <w:p w14:paraId="11E63C72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0x6b6b51f4, 0x1c6c6162, 0x856530d8, 0xf262004e,</w:t>
      </w:r>
    </w:p>
    <w:p w14:paraId="48A99A82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0x6c0695ed, 0x1b01a57b, 0x8208f4c1, 0xf50fc457,</w:t>
      </w:r>
    </w:p>
    <w:p w14:paraId="2D9956CD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0x65b0d9c6, 0x12b7e950, 0x8bbeb8ea, 0xfcb9887c,</w:t>
      </w:r>
    </w:p>
    <w:p w14:paraId="6EA3CDB0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0x62dd1ddf, 0x15da2d49, 0x8cd37cf3, 0xfbd44c65,</w:t>
      </w:r>
    </w:p>
    <w:p w14:paraId="1D16C343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0x4db26158, 0x3ab551ce, 0xa3bc0074, 0xd4bb30e2,</w:t>
      </w:r>
    </w:p>
    <w:p w14:paraId="0D4DB197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0x4adfa541, 0x3dd895d7, 0xa4d1c46d, 0xd3d6f4fb,</w:t>
      </w:r>
    </w:p>
    <w:p w14:paraId="78A2B5EF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0x4369e96a, 0x346ed9fc, 0xad678846, 0xda60b8d0,</w:t>
      </w:r>
    </w:p>
    <w:p w14:paraId="152A87FD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0x44042d73, 0x33031de5, 0xaa0a4c5f, 0xdd0d7cc9,</w:t>
      </w:r>
    </w:p>
    <w:p w14:paraId="1BAFB99F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0x5005713c, 0x270241aa, 0xbe0b1010, 0xc90c2086,</w:t>
      </w:r>
    </w:p>
    <w:p w14:paraId="3F70D1E4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0x5768b525, 0x206f85b3, 0xb966d409, 0xce61e49f,</w:t>
      </w:r>
    </w:p>
    <w:p w14:paraId="6630FC74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0x5edef90e, 0x29d9c998, 0xb0d09822, 0xc7d7a8b4,</w:t>
      </w:r>
    </w:p>
    <w:p w14:paraId="0051EC2D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0x59b33d17, 0x2eb40d81, 0xb7bd5c3b, 0xc0ba6cad,</w:t>
      </w:r>
    </w:p>
    <w:p w14:paraId="61DE1B64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0xedb88320, 0x9abfb3b6, 0x03b6e20c, 0x74b1d29a,</w:t>
      </w:r>
    </w:p>
    <w:p w14:paraId="20CDA924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0xead54739, 0x9dd277af, 0x04db2615, 0x73dc1683,</w:t>
      </w:r>
    </w:p>
    <w:p w14:paraId="0CDE9BD4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0xe3630b12, 0x94643b84, 0x0d6d6a3e, 0x7a6a5aa8,</w:t>
      </w:r>
    </w:p>
    <w:p w14:paraId="530CCE02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0xe40ecf0b, 0x9309ff9d, 0x0a00ae27, 0x7d079eb1,</w:t>
      </w:r>
    </w:p>
    <w:p w14:paraId="2D481332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0xf00f9344, 0x8708a3d2, 0x1e01f268, 0x6906c2fe,</w:t>
      </w:r>
    </w:p>
    <w:p w14:paraId="4115314B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0xf762575d, 0x806567cb, 0x196c3671, 0x6e6b06e7,</w:t>
      </w:r>
    </w:p>
    <w:p w14:paraId="6510D2B3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0xfed41b76, 0x89d32be0, 0x10da7a5a, 0x67dd4acc,</w:t>
      </w:r>
    </w:p>
    <w:p w14:paraId="51700FAB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0xf9b9df6f, 0x8ebeeff9, 0x17b7be43, 0x60b08ed5,</w:t>
      </w:r>
    </w:p>
    <w:p w14:paraId="5315E983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0xd6d6a3e8, 0xa1d1937e, 0x38d8c2c4, 0x4fdff252,</w:t>
      </w:r>
    </w:p>
    <w:p w14:paraId="0AAC30FE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0xd1bb67f1, 0xa6bc5767, 0x3fb506dd, 0x48b2364b,</w:t>
      </w:r>
    </w:p>
    <w:p w14:paraId="0AE0310E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0xd80d2bda, 0xaf0a1b4c, 0x36034af6, 0x41047a60,</w:t>
      </w:r>
    </w:p>
    <w:p w14:paraId="55C6A314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0xdf60efc3, 0xa867df55, 0x316e8eef, 0x4669be79,</w:t>
      </w:r>
    </w:p>
    <w:p w14:paraId="406B0A8F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0xcb61b38c, 0xbc66831a, 0x256fd2a0, 0x5268e236,</w:t>
      </w:r>
    </w:p>
    <w:p w14:paraId="6580F70C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0xcc0c7795, 0xbb0b4703, 0x220216b9, 0x5505262f,</w:t>
      </w:r>
    </w:p>
    <w:p w14:paraId="1F92852B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lastRenderedPageBreak/>
        <w:t>0xc5ba3bbe, 0xb2bd0b28, 0x2bb45a92, 0x5cb36a04,</w:t>
      </w:r>
    </w:p>
    <w:p w14:paraId="530B751F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0xc2d7ffa7, 0xb5d0cf31, 0x2cd99e8b, 0x5bdeae1d,</w:t>
      </w:r>
    </w:p>
    <w:p w14:paraId="7999106F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0x9b64c2b0, 0xec63f226, 0x756aa39c, 0x026d930a,</w:t>
      </w:r>
    </w:p>
    <w:p w14:paraId="00185AEE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0x9c0906a9, 0xeb0e363f, 0x72076785, 0x05005713,</w:t>
      </w:r>
    </w:p>
    <w:p w14:paraId="4164FF74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0x95bf4a82, 0xe2b87a14, 0x7bb12bae, 0x0cb61b38,</w:t>
      </w:r>
    </w:p>
    <w:p w14:paraId="5AA8D850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0x92d28e9b, 0xe5d5be0d, 0x7cdcefb7, 0x0bdbdf21,</w:t>
      </w:r>
    </w:p>
    <w:p w14:paraId="1A7F4E01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0x86d3d2d4, 0xf1d4e242, 0x68ddb3f8, 0x1fda836e,</w:t>
      </w:r>
    </w:p>
    <w:p w14:paraId="20E04725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0x81be16cd, 0xf6b9265b, 0x6fb077e1, 0x18b74777,</w:t>
      </w:r>
    </w:p>
    <w:p w14:paraId="5716148E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0x88085ae6, 0xff0f6a70, 0x66063bca, 0x11010b5c,</w:t>
      </w:r>
    </w:p>
    <w:p w14:paraId="051F7BAF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0x8f659eff, 0xf862ae69, 0x616bffd3, 0x166ccf45,</w:t>
      </w:r>
    </w:p>
    <w:p w14:paraId="23D891DD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0xa00ae278, 0xd70dd2ee, 0x4e048354, 0x3903b3c2,</w:t>
      </w:r>
    </w:p>
    <w:p w14:paraId="466081FC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0xa7672661, 0xd06016f7, 0x4969474d, 0x3e6e77db,</w:t>
      </w:r>
    </w:p>
    <w:p w14:paraId="7F676AF2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0xaed16a4a, 0xd9d65adc, 0x40df0b66, 0x37d83bf0,</w:t>
      </w:r>
    </w:p>
    <w:p w14:paraId="3D7ED447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0xa9bcae53, 0xdebb9ec5, 0x47b2cf7f, 0x30b5ffe9,</w:t>
      </w:r>
    </w:p>
    <w:p w14:paraId="45A28621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0xbdbdf21c, 0xcabac28a, 0x53b39330, 0x24b4a3a6,</w:t>
      </w:r>
    </w:p>
    <w:p w14:paraId="07006DC5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0xbad03605, 0xcdd70693, 0x54de5729, 0x23d967bf,</w:t>
      </w:r>
    </w:p>
    <w:p w14:paraId="367FC083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0xb3667a2e, 0xc4614ab8, 0x5d681b02, 0x2a6f2b94,</w:t>
      </w:r>
    </w:p>
    <w:p w14:paraId="5E091FEE" w14:textId="77777777" w:rsidR="00640AE2" w:rsidRPr="00BD75E4" w:rsidRDefault="00640AE2" w:rsidP="00640AE2">
      <w:pPr>
        <w:autoSpaceDE w:val="0"/>
        <w:autoSpaceDN w:val="0"/>
        <w:adjustRightInd w:val="0"/>
        <w:ind w:leftChars="200" w:left="420"/>
        <w:rPr>
          <w:rFonts w:ascii="CourierNewPSMT" w:hAnsi="CourierNewPSMT" w:cs="CourierNewPSMT"/>
          <w:kern w:val="0"/>
          <w:szCs w:val="16"/>
        </w:rPr>
      </w:pPr>
      <w:r w:rsidRPr="00BD75E4">
        <w:rPr>
          <w:rFonts w:ascii="CourierNewPSMT" w:hAnsi="CourierNewPSMT" w:cs="CourierNewPSMT"/>
          <w:kern w:val="0"/>
          <w:szCs w:val="16"/>
        </w:rPr>
        <w:t>0xb40bbe37, 0xc30c8ea1, 0x5a05df1b, 0x2d02ef8d</w:t>
      </w:r>
    </w:p>
    <w:p w14:paraId="1F1ACC19" w14:textId="77777777" w:rsidR="00640AE2" w:rsidRPr="00BD75E4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 w:val="24"/>
          <w:szCs w:val="20"/>
        </w:rPr>
      </w:pPr>
      <w:r w:rsidRPr="00BD75E4">
        <w:rPr>
          <w:rFonts w:ascii="CourierNewPSMT" w:hAnsi="CourierNewPSMT" w:cs="CourierNewPSMT"/>
          <w:kern w:val="0"/>
          <w:szCs w:val="16"/>
        </w:rPr>
        <w:t>};</w:t>
      </w:r>
    </w:p>
    <w:p w14:paraId="62149E5E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/*******************************************************************************</w:t>
      </w:r>
    </w:p>
    <w:p w14:paraId="4C0C5A55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* GLOBAL FUNCTION DEFINITIONS</w:t>
      </w:r>
    </w:p>
    <w:p w14:paraId="10F25516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*/</w:t>
      </w:r>
    </w:p>
    <w:p w14:paraId="3BB6D72D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/**</w:t>
      </w:r>
    </w:p>
    <w:p w14:paraId="7069BD4D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* @internal</w:t>
      </w:r>
    </w:p>
    <w:p w14:paraId="239018A7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* Computes and returns a 32-bit FCS.</w:t>
      </w:r>
    </w:p>
    <w:p w14:paraId="6A0E84E0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*</w:t>
      </w:r>
    </w:p>
    <w:p w14:paraId="4A0C66C8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* @param buf Input buffer</w:t>
      </w:r>
    </w:p>
    <w:p w14:paraId="58CFE597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* @param len Length of input buffer</w:t>
      </w:r>
    </w:p>
    <w:p w14:paraId="3AA7B104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* @param fcs Initial (seed) value for the FCS calculation</w:t>
      </w:r>
    </w:p>
    <w:p w14:paraId="4E3EB427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*</w:t>
      </w:r>
    </w:p>
    <w:p w14:paraId="569223DE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* @return Computed fcs value</w:t>
      </w:r>
    </w:p>
    <w:p w14:paraId="3F76E479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*/</w:t>
      </w:r>
    </w:p>
    <w:p w14:paraId="4F27D437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static UNSIGNED32 fcs32(const UNSIGNED8 buf[], UNSIGNED32 len)</w:t>
      </w:r>
    </w:p>
    <w:p w14:paraId="46052F27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{</w:t>
      </w:r>
    </w:p>
    <w:p w14:paraId="4FEEB798" w14:textId="77777777" w:rsidR="00640AE2" w:rsidRPr="00F30025" w:rsidRDefault="00640AE2" w:rsidP="00640AE2">
      <w:pPr>
        <w:autoSpaceDE w:val="0"/>
        <w:autoSpaceDN w:val="0"/>
        <w:adjustRightInd w:val="0"/>
        <w:ind w:leftChars="100" w:left="21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 xml:space="preserve">UNSIGNED32 </w:t>
      </w:r>
      <w:r w:rsidRPr="00F30025">
        <w:rPr>
          <w:rFonts w:ascii="CourierNewPSMT" w:hAnsi="CourierNewPSMT" w:cs="CourierNewPSMT" w:hint="eastAsia"/>
          <w:kern w:val="0"/>
          <w:szCs w:val="16"/>
        </w:rPr>
        <w:t>i, fcs</w:t>
      </w:r>
      <w:r w:rsidRPr="00F30025">
        <w:rPr>
          <w:rFonts w:ascii="CourierNewPSMT" w:hAnsi="CourierNewPSMT" w:cs="CourierNewPSMT"/>
          <w:kern w:val="0"/>
          <w:szCs w:val="16"/>
        </w:rPr>
        <w:t>;</w:t>
      </w:r>
    </w:p>
    <w:p w14:paraId="1406268D" w14:textId="77777777" w:rsidR="00640AE2" w:rsidRPr="00F30025" w:rsidRDefault="00640AE2" w:rsidP="00640AE2">
      <w:pPr>
        <w:autoSpaceDE w:val="0"/>
        <w:autoSpaceDN w:val="0"/>
        <w:adjustRightInd w:val="0"/>
        <w:ind w:leftChars="100" w:left="21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 w:hint="eastAsia"/>
          <w:kern w:val="0"/>
          <w:szCs w:val="16"/>
        </w:rPr>
        <w:t>fcs = 0xFFFFFFFF;</w:t>
      </w:r>
    </w:p>
    <w:p w14:paraId="4B01AB04" w14:textId="77777777" w:rsidR="00640AE2" w:rsidRPr="00F30025" w:rsidRDefault="00640AE2" w:rsidP="00640AE2">
      <w:pPr>
        <w:autoSpaceDE w:val="0"/>
        <w:autoSpaceDN w:val="0"/>
        <w:adjustRightInd w:val="0"/>
        <w:ind w:leftChars="100" w:left="21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 xml:space="preserve">for (i=0; i </w:t>
      </w:r>
      <w:r w:rsidRPr="00F30025">
        <w:rPr>
          <w:rFonts w:ascii="SymbolMT" w:eastAsia="SymbolMT" w:hAnsi="CourierNewPSMT" w:cs="SymbolMT"/>
          <w:kern w:val="0"/>
          <w:szCs w:val="16"/>
        </w:rPr>
        <w:t xml:space="preserve">&lt; </w:t>
      </w:r>
      <w:r w:rsidRPr="00F30025">
        <w:rPr>
          <w:rFonts w:ascii="CourierNewPSMT" w:hAnsi="CourierNewPSMT" w:cs="CourierNewPSMT"/>
          <w:kern w:val="0"/>
          <w:szCs w:val="16"/>
        </w:rPr>
        <w:t>len; i</w:t>
      </w:r>
      <w:r w:rsidRPr="00F30025">
        <w:rPr>
          <w:rFonts w:ascii="SymbolMT" w:eastAsia="SymbolMT" w:hAnsi="CourierNewPSMT" w:cs="SymbolMT"/>
          <w:kern w:val="0"/>
          <w:szCs w:val="16"/>
        </w:rPr>
        <w:t>++</w:t>
      </w:r>
      <w:r w:rsidRPr="00F30025">
        <w:rPr>
          <w:rFonts w:ascii="CourierNewPSMT" w:hAnsi="CourierNewPSMT" w:cs="CourierNewPSMT"/>
          <w:kern w:val="0"/>
          <w:szCs w:val="16"/>
        </w:rPr>
        <w:t>)</w:t>
      </w:r>
    </w:p>
    <w:p w14:paraId="1A0A9059" w14:textId="77777777" w:rsidR="00640AE2" w:rsidRPr="00F30025" w:rsidRDefault="00640AE2" w:rsidP="00640AE2">
      <w:pPr>
        <w:autoSpaceDE w:val="0"/>
        <w:autoSpaceDN w:val="0"/>
        <w:adjustRightInd w:val="0"/>
        <w:ind w:leftChars="100" w:left="21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{</w:t>
      </w:r>
    </w:p>
    <w:p w14:paraId="22505C48" w14:textId="77777777" w:rsidR="00640AE2" w:rsidRPr="00F30025" w:rsidRDefault="00640AE2" w:rsidP="00640AE2">
      <w:pPr>
        <w:autoSpaceDE w:val="0"/>
        <w:autoSpaceDN w:val="0"/>
        <w:adjustRightInd w:val="0"/>
        <w:ind w:leftChars="100" w:left="210" w:firstLineChars="200" w:firstLine="42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 xml:space="preserve">fcs = (fcs </w:t>
      </w:r>
      <w:r w:rsidRPr="00F30025">
        <w:rPr>
          <w:rFonts w:ascii="SymbolMT" w:eastAsia="SymbolMT" w:hAnsi="CourierNewPSMT" w:cs="SymbolMT"/>
          <w:kern w:val="0"/>
          <w:szCs w:val="16"/>
        </w:rPr>
        <w:t xml:space="preserve">&gt;&gt; </w:t>
      </w:r>
      <w:r w:rsidRPr="00F30025">
        <w:rPr>
          <w:rFonts w:ascii="CourierNewPSMT" w:hAnsi="CourierNewPSMT" w:cs="CourierNewPSMT"/>
          <w:kern w:val="0"/>
          <w:szCs w:val="16"/>
        </w:rPr>
        <w:t>8)^fcstab[(fcs ^ buf[i]) &amp; 0xff];</w:t>
      </w:r>
    </w:p>
    <w:p w14:paraId="7FF1079A" w14:textId="77777777" w:rsidR="00640AE2" w:rsidRPr="00F30025" w:rsidRDefault="00640AE2" w:rsidP="00640AE2">
      <w:pPr>
        <w:autoSpaceDE w:val="0"/>
        <w:autoSpaceDN w:val="0"/>
        <w:adjustRightInd w:val="0"/>
        <w:ind w:leftChars="100" w:left="21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}</w:t>
      </w:r>
    </w:p>
    <w:p w14:paraId="5CBD89CB" w14:textId="77777777" w:rsidR="00640AE2" w:rsidRPr="00F30025" w:rsidRDefault="00640AE2" w:rsidP="00640AE2">
      <w:pPr>
        <w:autoSpaceDE w:val="0"/>
        <w:autoSpaceDN w:val="0"/>
        <w:adjustRightInd w:val="0"/>
        <w:ind w:firstLine="210"/>
        <w:rPr>
          <w:rFonts w:ascii="CourierNewPSMT" w:hAnsi="CourierNewPSMT" w:cs="CourierNewPSMT"/>
          <w:kern w:val="0"/>
          <w:szCs w:val="16"/>
        </w:rPr>
      </w:pPr>
      <w:r w:rsidRPr="00F30025">
        <w:rPr>
          <w:rFonts w:ascii="CourierNewPSMT" w:hAnsi="CourierNewPSMT" w:cs="CourierNewPSMT"/>
          <w:kern w:val="0"/>
          <w:szCs w:val="16"/>
        </w:rPr>
        <w:t>return (fcs ^ 0xffffffff);</w:t>
      </w:r>
    </w:p>
    <w:p w14:paraId="6E5C0B7B" w14:textId="77777777" w:rsidR="00640AE2" w:rsidRPr="00F30025" w:rsidRDefault="00640AE2" w:rsidP="00640AE2">
      <w:pPr>
        <w:autoSpaceDE w:val="0"/>
        <w:autoSpaceDN w:val="0"/>
        <w:adjustRightInd w:val="0"/>
        <w:rPr>
          <w:rFonts w:ascii="CourierNewPSMT" w:hAnsi="CourierNewPSMT" w:cs="CourierNewPSMT"/>
          <w:kern w:val="0"/>
          <w:sz w:val="24"/>
          <w:szCs w:val="20"/>
        </w:rPr>
      </w:pPr>
      <w:r w:rsidRPr="00F30025">
        <w:rPr>
          <w:rFonts w:ascii="CourierNewPSMT" w:hAnsi="CourierNewPSMT" w:cs="CourierNewPSMT"/>
          <w:kern w:val="0"/>
          <w:szCs w:val="16"/>
        </w:rPr>
        <w:t>}</w:t>
      </w:r>
    </w:p>
    <w:p w14:paraId="6F20917C" w14:textId="77777777" w:rsidR="00640AE2" w:rsidRDefault="00640AE2" w:rsidP="00640AE2">
      <w:r w:rsidRPr="00F30025">
        <w:rPr>
          <w:rFonts w:hint="eastAsia"/>
        </w:rPr>
        <w:t>头部</w:t>
      </w:r>
      <w:r w:rsidRPr="00F30025">
        <w:rPr>
          <w:rFonts w:hint="eastAsia"/>
        </w:rPr>
        <w:t>FCS</w:t>
      </w:r>
      <w:r w:rsidRPr="00F30025">
        <w:rPr>
          <w:rFonts w:hint="eastAsia"/>
        </w:rPr>
        <w:t>添加至头部末尾，以</w:t>
      </w:r>
      <w:r w:rsidRPr="003217AE">
        <w:rPr>
          <w:rFonts w:hint="eastAsia"/>
          <w:color w:val="EE0000"/>
        </w:rPr>
        <w:t>小端存储</w:t>
      </w:r>
      <w:r w:rsidRPr="00F30025">
        <w:rPr>
          <w:rFonts w:hint="eastAsia"/>
        </w:rPr>
        <w:t>添加。</w:t>
      </w:r>
    </w:p>
    <w:p w14:paraId="7E6F7C00" w14:textId="57EDBBA4" w:rsidR="00640AE2" w:rsidRDefault="00640AE2" w:rsidP="00640AE2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B27342">
        <w:rPr>
          <w:rFonts w:hint="eastAsia"/>
        </w:rPr>
        <w:t>以太网数据包格式信息</w:t>
      </w:r>
    </w:p>
    <w:p w14:paraId="166C7420" w14:textId="4F9F1652" w:rsidR="00B27342" w:rsidRDefault="00B27342" w:rsidP="00B27342">
      <w:pPr>
        <w:jc w:val="center"/>
      </w:pPr>
      <w:r w:rsidRPr="002F4E2B">
        <w:rPr>
          <w:noProof/>
        </w:rPr>
        <w:lastRenderedPageBreak/>
        <w:drawing>
          <wp:inline distT="0" distB="0" distL="0" distR="0" wp14:anchorId="25282E98" wp14:editId="4E219063">
            <wp:extent cx="4929808" cy="4530801"/>
            <wp:effectExtent l="0" t="0" r="4445" b="3175"/>
            <wp:docPr id="1683231351" name="图片 2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31351" name="图片 2" descr="图形用户界面, 应用程序, 表格, Excel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166" cy="454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61FB9" w14:textId="2CD65772" w:rsidR="00B27342" w:rsidRDefault="00B27342" w:rsidP="00B27342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5</w:t>
      </w:r>
    </w:p>
    <w:p w14:paraId="59D4E791" w14:textId="77777777" w:rsidR="00B27342" w:rsidRDefault="00B27342" w:rsidP="00B27342">
      <w:pPr>
        <w:pStyle w:val="ZSA0"/>
      </w:pPr>
      <w:r>
        <w:rPr>
          <w:rFonts w:hint="eastAsia"/>
        </w:rPr>
        <w:t>首部校验计算规则为：报文头部固定40个字节前36个字节进行CRC-32算法计算，如下所示：</w:t>
      </w:r>
    </w:p>
    <w:p w14:paraId="57C47F84" w14:textId="77777777" w:rsidR="00B27342" w:rsidRDefault="00B27342" w:rsidP="00B27342">
      <w:pPr>
        <w:pStyle w:val="ZSA0"/>
        <w:ind w:firstLineChars="0" w:firstLine="0"/>
      </w:pPr>
      <w:r>
        <w:rPr>
          <w:rFonts w:hint="eastAsia"/>
        </w:rPr>
        <w:t>如输入值HEX：</w:t>
      </w:r>
      <w:r w:rsidRPr="00CF02DE">
        <w:t>00 00 10 87 01 00 50 64 00 00 FE 56 00 00 00 00 00 00 00 00 00 00 02 00 00 00 00 00 00 00 00 00 00 00 00 00</w:t>
      </w:r>
      <w:r w:rsidRPr="000F17B1">
        <w:rPr>
          <w:rFonts w:hint="eastAsia"/>
          <w:color w:val="FF0000"/>
        </w:rPr>
        <w:t xml:space="preserve"> AA 74 18 69</w:t>
      </w:r>
      <w:r>
        <w:rPr>
          <w:rFonts w:hint="eastAsia"/>
          <w:color w:val="FF0000"/>
        </w:rPr>
        <w:t>(红色为校验部分)</w:t>
      </w:r>
    </w:p>
    <w:p w14:paraId="20A44AC3" w14:textId="3B28C265" w:rsidR="00B27342" w:rsidRDefault="00B27342" w:rsidP="00B27342">
      <w:pPr>
        <w:jc w:val="center"/>
      </w:pPr>
      <w:r w:rsidRPr="002F4E2B">
        <w:rPr>
          <w:noProof/>
        </w:rPr>
        <w:drawing>
          <wp:inline distT="0" distB="0" distL="0" distR="0" wp14:anchorId="25B67722" wp14:editId="6405100B">
            <wp:extent cx="5486400" cy="2426970"/>
            <wp:effectExtent l="0" t="0" r="0" b="0"/>
            <wp:docPr id="79912614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26140" name="图片 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06DEC" w14:textId="448623BD" w:rsidR="00B27342" w:rsidRPr="00B27342" w:rsidRDefault="00B27342" w:rsidP="00B27342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6</w:t>
      </w:r>
    </w:p>
    <w:sectPr w:rsidR="00B27342" w:rsidRPr="00B27342" w:rsidSect="00CB75FF"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701" w:right="1134" w:bottom="1134" w:left="1134" w:header="777" w:footer="442" w:gutter="0"/>
      <w:pgNumType w:start="1"/>
      <w:cols w:space="425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70081" w14:textId="77777777" w:rsidR="0042669C" w:rsidRDefault="0042669C" w:rsidP="0097055E">
      <w:r>
        <w:separator/>
      </w:r>
    </w:p>
  </w:endnote>
  <w:endnote w:type="continuationSeparator" w:id="0">
    <w:p w14:paraId="442D0280" w14:textId="77777777" w:rsidR="0042669C" w:rsidRDefault="0042669C" w:rsidP="00970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NewPSMT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CourierNewPS-BoldMT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SymbolMT">
    <w:altName w:val="方正舒体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24" w:type="dxa"/>
      <w:tblBorders>
        <w:top w:val="single" w:sz="12" w:space="0" w:color="00539E"/>
        <w:insideH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108"/>
      <w:gridCol w:w="2229"/>
      <w:gridCol w:w="3887"/>
    </w:tblGrid>
    <w:tr w:rsidR="0097055E" w14:paraId="07042560" w14:textId="77777777">
      <w:tc>
        <w:tcPr>
          <w:tcW w:w="4108" w:type="dxa"/>
          <w:vAlign w:val="center"/>
        </w:tcPr>
        <w:p w14:paraId="648993DB" w14:textId="77777777" w:rsidR="0097055E" w:rsidRDefault="00377927">
          <w:pPr>
            <w:pStyle w:val="af7"/>
            <w:spacing w:line="240" w:lineRule="atLeast"/>
            <w:ind w:rightChars="-50" w:right="-105"/>
            <w:jc w:val="both"/>
            <w:rPr>
              <w:rStyle w:val="afc"/>
              <w:rFonts w:ascii="仿宋_GB2312" w:eastAsia="仿宋_GB2312" w:hAnsi="宋体" w:hint="eastAsia"/>
              <w:b/>
              <w:sz w:val="21"/>
              <w:szCs w:val="21"/>
            </w:rPr>
          </w:pPr>
          <w:r>
            <w:rPr>
              <w:rFonts w:ascii="仿宋_GB2312" w:eastAsia="仿宋_GB2312" w:hint="eastAsia"/>
              <w:b/>
              <w:sz w:val="21"/>
              <w:szCs w:val="21"/>
            </w:rPr>
            <w:t>南车时代下属部门或业务主体的名称</w:t>
          </w:r>
        </w:p>
      </w:tc>
      <w:tc>
        <w:tcPr>
          <w:tcW w:w="2229" w:type="dxa"/>
          <w:vAlign w:val="center"/>
        </w:tcPr>
        <w:p w14:paraId="0CFA1A58" w14:textId="77777777" w:rsidR="0097055E" w:rsidRDefault="0097055E">
          <w:pPr>
            <w:pStyle w:val="af7"/>
            <w:spacing w:line="240" w:lineRule="atLeast"/>
            <w:ind w:leftChars="-51" w:left="-107" w:rightChars="-51" w:right="-107"/>
            <w:jc w:val="center"/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</w:pPr>
          <w:r>
            <w:rPr>
              <w:rStyle w:val="afc"/>
              <w:b/>
            </w:rPr>
            <w:fldChar w:fldCharType="begin"/>
          </w:r>
          <w:r w:rsidR="00377927">
            <w:rPr>
              <w:rStyle w:val="afc"/>
              <w:b/>
            </w:rPr>
            <w:instrText xml:space="preserve"> PAGE </w:instrText>
          </w:r>
          <w:r>
            <w:rPr>
              <w:rStyle w:val="afc"/>
              <w:b/>
            </w:rPr>
            <w:fldChar w:fldCharType="separate"/>
          </w:r>
          <w:r w:rsidR="00377927">
            <w:rPr>
              <w:rStyle w:val="afc"/>
              <w:b/>
            </w:rPr>
            <w:t>II</w:t>
          </w:r>
          <w:r>
            <w:rPr>
              <w:rStyle w:val="afc"/>
              <w:b/>
            </w:rPr>
            <w:fldChar w:fldCharType="end"/>
          </w:r>
        </w:p>
      </w:tc>
      <w:tc>
        <w:tcPr>
          <w:tcW w:w="3887" w:type="dxa"/>
          <w:vAlign w:val="center"/>
        </w:tcPr>
        <w:p w14:paraId="71D15704" w14:textId="77777777" w:rsidR="0097055E" w:rsidRDefault="0097055E">
          <w:pPr>
            <w:pStyle w:val="af7"/>
            <w:tabs>
              <w:tab w:val="left" w:pos="3684"/>
            </w:tabs>
            <w:spacing w:line="240" w:lineRule="atLeast"/>
            <w:ind w:rightChars="-10" w:right="-21"/>
            <w:rPr>
              <w:rStyle w:val="afc"/>
              <w:rFonts w:ascii="仿宋_GB2312" w:eastAsia="仿宋_GB2312" w:hAnsi="宋体" w:hint="eastAsia"/>
              <w:b/>
              <w:sz w:val="21"/>
              <w:szCs w:val="21"/>
            </w:rPr>
          </w:pPr>
        </w:p>
      </w:tc>
    </w:tr>
  </w:tbl>
  <w:p w14:paraId="451A7D29" w14:textId="77777777" w:rsidR="0097055E" w:rsidRDefault="0097055E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37" w:type="dxa"/>
      <w:tblBorders>
        <w:top w:val="single" w:sz="12" w:space="0" w:color="00529E"/>
      </w:tblBorders>
      <w:tblLayout w:type="fixed"/>
      <w:tblLook w:val="04A0" w:firstRow="1" w:lastRow="0" w:firstColumn="1" w:lastColumn="0" w:noHBand="0" w:noVBand="1"/>
    </w:tblPr>
    <w:tblGrid>
      <w:gridCol w:w="2518"/>
      <w:gridCol w:w="5184"/>
      <w:gridCol w:w="2435"/>
    </w:tblGrid>
    <w:tr w:rsidR="0097055E" w14:paraId="3529D020" w14:textId="77777777">
      <w:tc>
        <w:tcPr>
          <w:tcW w:w="2518" w:type="dxa"/>
          <w:vAlign w:val="center"/>
        </w:tcPr>
        <w:p w14:paraId="56540368" w14:textId="77777777" w:rsidR="0097055E" w:rsidRDefault="0097055E">
          <w:pPr>
            <w:pStyle w:val="af7"/>
            <w:spacing w:line="240" w:lineRule="atLeast"/>
            <w:jc w:val="both"/>
            <w:rPr>
              <w:rStyle w:val="afc"/>
              <w:rFonts w:ascii="仿宋_GB2312" w:eastAsia="仿宋_GB2312" w:hAnsi="宋体" w:hint="eastAsia"/>
              <w:b/>
            </w:rPr>
          </w:pPr>
        </w:p>
      </w:tc>
      <w:tc>
        <w:tcPr>
          <w:tcW w:w="5184" w:type="dxa"/>
          <w:vAlign w:val="center"/>
        </w:tcPr>
        <w:p w14:paraId="701394C7" w14:textId="77777777" w:rsidR="0097055E" w:rsidRDefault="0097055E">
          <w:pPr>
            <w:pStyle w:val="af7"/>
            <w:spacing w:line="240" w:lineRule="atLeast"/>
            <w:jc w:val="center"/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</w:pPr>
        </w:p>
      </w:tc>
      <w:tc>
        <w:tcPr>
          <w:tcW w:w="2435" w:type="dxa"/>
          <w:vAlign w:val="center"/>
        </w:tcPr>
        <w:p w14:paraId="3A3F9AFE" w14:textId="77777777" w:rsidR="0097055E" w:rsidRDefault="0097055E">
          <w:pPr>
            <w:pStyle w:val="af7"/>
            <w:spacing w:line="240" w:lineRule="atLeast"/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</w:pPr>
          <w:r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  <w:fldChar w:fldCharType="begin"/>
          </w:r>
          <w:r w:rsidR="00377927"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  <w:instrText xml:space="preserve"> PAGE </w:instrText>
          </w:r>
          <w:r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  <w:fldChar w:fldCharType="separate"/>
          </w:r>
          <w:r w:rsidR="00377927">
            <w:rPr>
              <w:rStyle w:val="afc"/>
              <w:rFonts w:ascii="仿宋_GB2312" w:eastAsia="仿宋_GB2312" w:hAnsi="宋体"/>
              <w:b/>
              <w:sz w:val="24"/>
              <w:szCs w:val="24"/>
            </w:rPr>
            <w:t>2</w:t>
          </w:r>
          <w:r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  <w:fldChar w:fldCharType="end"/>
          </w:r>
        </w:p>
      </w:tc>
    </w:tr>
  </w:tbl>
  <w:p w14:paraId="20222AE7" w14:textId="77777777" w:rsidR="0097055E" w:rsidRDefault="0097055E">
    <w:pPr>
      <w:pStyle w:val="af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22" w:type="dxa"/>
      <w:tblBorders>
        <w:top w:val="single" w:sz="18" w:space="0" w:color="00529E"/>
        <w:insideH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384"/>
      <w:gridCol w:w="7088"/>
      <w:gridCol w:w="2650"/>
    </w:tblGrid>
    <w:tr w:rsidR="0097055E" w14:paraId="6BE36B1B" w14:textId="77777777" w:rsidTr="00650B0B">
      <w:tc>
        <w:tcPr>
          <w:tcW w:w="138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69B581F" w14:textId="73210F8C" w:rsidR="0097055E" w:rsidRDefault="0097055E">
          <w:pPr>
            <w:pStyle w:val="af7"/>
            <w:spacing w:before="120" w:after="120" w:line="240" w:lineRule="atLeast"/>
            <w:ind w:left="315" w:firstLine="482"/>
            <w:jc w:val="center"/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</w:pPr>
        </w:p>
      </w:tc>
      <w:tc>
        <w:tcPr>
          <w:tcW w:w="70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090814A" w14:textId="77777777" w:rsidR="0097055E" w:rsidRDefault="00377927">
          <w:pPr>
            <w:spacing w:line="240" w:lineRule="atLeast"/>
            <w:jc w:val="center"/>
            <w:rPr>
              <w:rFonts w:ascii="楷体_GB2312" w:eastAsia="楷体_GB2312" w:hAnsi="宋体" w:hint="eastAsia"/>
              <w:b/>
              <w:sz w:val="32"/>
              <w:szCs w:val="32"/>
            </w:rPr>
          </w:pPr>
          <w:r>
            <w:rPr>
              <w:rFonts w:ascii="楷体_GB2312" w:eastAsia="楷体_GB2312" w:hAnsi="宋体" w:hint="eastAsia"/>
              <w:b/>
              <w:sz w:val="32"/>
              <w:szCs w:val="32"/>
            </w:rPr>
            <w:t>版权专有 违者必究</w:t>
          </w:r>
        </w:p>
        <w:p w14:paraId="05474BA0" w14:textId="77777777" w:rsidR="00650B0B" w:rsidRDefault="00650B0B">
          <w:pPr>
            <w:spacing w:line="240" w:lineRule="atLeast"/>
            <w:jc w:val="center"/>
            <w:rPr>
              <w:rFonts w:ascii="楷体_GB2312" w:eastAsia="楷体_GB2312" w:hAnsi="宋体" w:hint="eastAsia"/>
              <w:b/>
              <w:sz w:val="32"/>
              <w:szCs w:val="32"/>
            </w:rPr>
          </w:pPr>
        </w:p>
        <w:p w14:paraId="32FE836B" w14:textId="16920D56" w:rsidR="0097055E" w:rsidRDefault="00650B0B" w:rsidP="00650B0B">
          <w:pPr>
            <w:spacing w:line="240" w:lineRule="atLeast"/>
            <w:rPr>
              <w:rStyle w:val="afc"/>
              <w:b/>
              <w:sz w:val="21"/>
              <w:szCs w:val="18"/>
            </w:rPr>
          </w:pPr>
          <w:r w:rsidRPr="00650B0B">
            <w:rPr>
              <w:rStyle w:val="afc"/>
              <w:rFonts w:ascii="黑体" w:eastAsia="黑体" w:hint="eastAsia"/>
              <w:b/>
              <w:sz w:val="32"/>
              <w:szCs w:val="32"/>
            </w:rPr>
            <w:t>岳阳高新技术产业开发区天元电子技术有限公司</w:t>
          </w:r>
        </w:p>
      </w:tc>
      <w:tc>
        <w:tcPr>
          <w:tcW w:w="265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9047AAF" w14:textId="77777777" w:rsidR="0097055E" w:rsidRDefault="0097055E">
          <w:pPr>
            <w:pStyle w:val="af7"/>
            <w:spacing w:line="240" w:lineRule="atLeast"/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</w:pPr>
        </w:p>
      </w:tc>
    </w:tr>
    <w:tr w:rsidR="0097055E" w14:paraId="59548410" w14:textId="77777777" w:rsidTr="00650B0B">
      <w:tc>
        <w:tcPr>
          <w:tcW w:w="1384" w:type="dxa"/>
          <w:tcBorders>
            <w:top w:val="nil"/>
            <w:bottom w:val="nil"/>
          </w:tcBorders>
          <w:vAlign w:val="center"/>
        </w:tcPr>
        <w:p w14:paraId="0E90DB5B" w14:textId="77777777" w:rsidR="0097055E" w:rsidRDefault="0097055E">
          <w:pPr>
            <w:pStyle w:val="af7"/>
            <w:spacing w:line="240" w:lineRule="atLeast"/>
            <w:jc w:val="center"/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</w:pPr>
        </w:p>
      </w:tc>
      <w:tc>
        <w:tcPr>
          <w:tcW w:w="7088" w:type="dxa"/>
          <w:tcBorders>
            <w:top w:val="nil"/>
            <w:bottom w:val="nil"/>
          </w:tcBorders>
          <w:vAlign w:val="center"/>
        </w:tcPr>
        <w:p w14:paraId="663BDEF0" w14:textId="77777777" w:rsidR="0097055E" w:rsidRDefault="0097055E">
          <w:pPr>
            <w:pStyle w:val="af7"/>
            <w:spacing w:line="240" w:lineRule="atLeast"/>
            <w:jc w:val="both"/>
            <w:rPr>
              <w:rStyle w:val="afc"/>
              <w:rFonts w:ascii="仿宋_GB2312" w:eastAsia="仿宋_GB2312" w:hAnsi="宋体" w:hint="eastAsia"/>
              <w:sz w:val="36"/>
              <w:szCs w:val="36"/>
            </w:rPr>
          </w:pPr>
        </w:p>
      </w:tc>
      <w:tc>
        <w:tcPr>
          <w:tcW w:w="2650" w:type="dxa"/>
          <w:tcBorders>
            <w:top w:val="nil"/>
            <w:bottom w:val="nil"/>
          </w:tcBorders>
          <w:vAlign w:val="center"/>
        </w:tcPr>
        <w:p w14:paraId="21E495D3" w14:textId="77777777" w:rsidR="0097055E" w:rsidRDefault="0097055E">
          <w:pPr>
            <w:pStyle w:val="af7"/>
            <w:spacing w:line="240" w:lineRule="atLeast"/>
            <w:rPr>
              <w:rStyle w:val="afc"/>
              <w:rFonts w:ascii="仿宋_GB2312" w:eastAsia="仿宋_GB2312" w:hAnsi="宋体" w:hint="eastAsia"/>
              <w:sz w:val="24"/>
              <w:szCs w:val="24"/>
            </w:rPr>
          </w:pPr>
        </w:p>
      </w:tc>
    </w:tr>
  </w:tbl>
  <w:p w14:paraId="1A5B2D6F" w14:textId="2C8ABA5E" w:rsidR="0097055E" w:rsidRDefault="0097055E">
    <w:pPr>
      <w:pStyle w:val="af7"/>
      <w:spacing w:before="1600"/>
      <w:jc w:val="left"/>
      <w:rPr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6" w:type="dxa"/>
      <w:tblBorders>
        <w:top w:val="single" w:sz="12" w:space="0" w:color="00529E"/>
      </w:tblBorders>
      <w:tblLayout w:type="fixed"/>
      <w:tblLook w:val="04A0" w:firstRow="1" w:lastRow="0" w:firstColumn="1" w:lastColumn="0" w:noHBand="0" w:noVBand="1"/>
    </w:tblPr>
    <w:tblGrid>
      <w:gridCol w:w="4077"/>
      <w:gridCol w:w="1281"/>
      <w:gridCol w:w="4678"/>
    </w:tblGrid>
    <w:tr w:rsidR="0097055E" w14:paraId="06D73912" w14:textId="77777777" w:rsidTr="00FF54DB">
      <w:tc>
        <w:tcPr>
          <w:tcW w:w="4077" w:type="dxa"/>
          <w:tcBorders>
            <w:top w:val="single" w:sz="12" w:space="0" w:color="00539E"/>
          </w:tcBorders>
        </w:tcPr>
        <w:p w14:paraId="73023C43" w14:textId="77777777" w:rsidR="0097055E" w:rsidRDefault="0097055E">
          <w:pPr>
            <w:pStyle w:val="af7"/>
            <w:spacing w:line="240" w:lineRule="atLeast"/>
            <w:ind w:rightChars="-50" w:right="-105"/>
            <w:jc w:val="both"/>
            <w:rPr>
              <w:rStyle w:val="afc"/>
              <w:rFonts w:ascii="黑体" w:eastAsia="黑体" w:hAnsi="宋体" w:hint="eastAsia"/>
              <w:sz w:val="21"/>
              <w:szCs w:val="21"/>
            </w:rPr>
          </w:pPr>
        </w:p>
      </w:tc>
      <w:tc>
        <w:tcPr>
          <w:tcW w:w="1281" w:type="dxa"/>
          <w:tcBorders>
            <w:top w:val="single" w:sz="12" w:space="0" w:color="00539E"/>
          </w:tcBorders>
        </w:tcPr>
        <w:p w14:paraId="37CED50B" w14:textId="77777777" w:rsidR="0097055E" w:rsidRDefault="0097055E">
          <w:pPr>
            <w:pStyle w:val="af7"/>
            <w:spacing w:line="240" w:lineRule="atLeast"/>
            <w:ind w:leftChars="-51" w:left="-107" w:rightChars="-51" w:right="-107"/>
            <w:jc w:val="center"/>
            <w:rPr>
              <w:rStyle w:val="afc"/>
              <w:rFonts w:ascii="黑体" w:eastAsia="黑体" w:hAnsi="宋体" w:hint="eastAsia"/>
              <w:sz w:val="21"/>
              <w:szCs w:val="21"/>
            </w:rPr>
          </w:pPr>
          <w:r>
            <w:rPr>
              <w:rStyle w:val="afc"/>
              <w:rFonts w:ascii="黑体" w:eastAsia="黑体" w:hint="eastAsia"/>
              <w:sz w:val="21"/>
              <w:szCs w:val="21"/>
            </w:rPr>
            <w:fldChar w:fldCharType="begin"/>
          </w:r>
          <w:r w:rsidR="00377927">
            <w:rPr>
              <w:rStyle w:val="afc"/>
              <w:rFonts w:ascii="黑体" w:eastAsia="黑体" w:hint="eastAsia"/>
              <w:sz w:val="21"/>
              <w:szCs w:val="21"/>
            </w:rPr>
            <w:instrText xml:space="preserve"> PAGE </w:instrText>
          </w:r>
          <w:r>
            <w:rPr>
              <w:rStyle w:val="afc"/>
              <w:rFonts w:ascii="黑体" w:eastAsia="黑体" w:hint="eastAsia"/>
              <w:sz w:val="21"/>
              <w:szCs w:val="21"/>
            </w:rPr>
            <w:fldChar w:fldCharType="separate"/>
          </w:r>
          <w:r w:rsidR="00377927">
            <w:rPr>
              <w:rStyle w:val="afc"/>
              <w:rFonts w:ascii="黑体" w:eastAsia="黑体"/>
              <w:noProof/>
              <w:sz w:val="21"/>
              <w:szCs w:val="21"/>
            </w:rPr>
            <w:t>II</w:t>
          </w:r>
          <w:r>
            <w:rPr>
              <w:rStyle w:val="afc"/>
              <w:rFonts w:ascii="黑体" w:eastAsia="黑体" w:hint="eastAsia"/>
              <w:sz w:val="21"/>
              <w:szCs w:val="21"/>
            </w:rPr>
            <w:fldChar w:fldCharType="end"/>
          </w:r>
        </w:p>
      </w:tc>
      <w:tc>
        <w:tcPr>
          <w:tcW w:w="4678" w:type="dxa"/>
          <w:tcBorders>
            <w:top w:val="single" w:sz="12" w:space="0" w:color="00539E"/>
          </w:tcBorders>
        </w:tcPr>
        <w:p w14:paraId="14CFE6D5" w14:textId="35A92B00" w:rsidR="0097055E" w:rsidRDefault="00FF54DB">
          <w:pPr>
            <w:pStyle w:val="af7"/>
            <w:tabs>
              <w:tab w:val="left" w:pos="-99"/>
            </w:tabs>
            <w:spacing w:line="240" w:lineRule="atLeast"/>
            <w:ind w:leftChars="-147" w:left="-309" w:rightChars="0" w:right="0"/>
            <w:rPr>
              <w:rStyle w:val="afc"/>
              <w:rFonts w:ascii="黑体" w:eastAsia="黑体" w:hAnsi="宋体" w:hint="eastAsia"/>
              <w:sz w:val="21"/>
              <w:szCs w:val="21"/>
            </w:rPr>
          </w:pPr>
          <w:r>
            <w:rPr>
              <w:rStyle w:val="afc"/>
              <w:rFonts w:ascii="黑体" w:eastAsia="黑体" w:hAnsi="宋体" w:hint="eastAsia"/>
              <w:sz w:val="21"/>
              <w:szCs w:val="21"/>
            </w:rPr>
            <w:t>岳阳高新技术产业开发区天元电子技术有限公司</w:t>
          </w:r>
        </w:p>
      </w:tc>
    </w:tr>
  </w:tbl>
  <w:p w14:paraId="09B52A27" w14:textId="77777777" w:rsidR="0097055E" w:rsidRDefault="0097055E">
    <w:pPr>
      <w:pStyle w:val="af7"/>
      <w:rPr>
        <w:rStyle w:val="afc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4" w:type="dxa"/>
      <w:tblBorders>
        <w:top w:val="single" w:sz="12" w:space="0" w:color="00539E"/>
        <w:insideH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48"/>
      <w:gridCol w:w="5039"/>
      <w:gridCol w:w="2367"/>
    </w:tblGrid>
    <w:tr w:rsidR="0097055E" w14:paraId="157466B8" w14:textId="77777777">
      <w:tc>
        <w:tcPr>
          <w:tcW w:w="2448" w:type="dxa"/>
          <w:vAlign w:val="center"/>
        </w:tcPr>
        <w:p w14:paraId="69801333" w14:textId="77777777" w:rsidR="0097055E" w:rsidRDefault="0097055E">
          <w:pPr>
            <w:pStyle w:val="af7"/>
            <w:spacing w:before="120" w:after="120" w:line="240" w:lineRule="atLeast"/>
            <w:ind w:left="315" w:firstLine="361"/>
            <w:jc w:val="both"/>
            <w:rPr>
              <w:rStyle w:val="afc"/>
              <w:rFonts w:ascii="仿宋_GB2312" w:eastAsia="仿宋_GB2312" w:hAnsi="宋体" w:hint="eastAsia"/>
              <w:b/>
            </w:rPr>
          </w:pPr>
        </w:p>
      </w:tc>
      <w:tc>
        <w:tcPr>
          <w:tcW w:w="5039" w:type="dxa"/>
          <w:vAlign w:val="center"/>
        </w:tcPr>
        <w:p w14:paraId="716D7519" w14:textId="77777777" w:rsidR="0097055E" w:rsidRDefault="0097055E">
          <w:pPr>
            <w:pStyle w:val="af7"/>
            <w:spacing w:line="240" w:lineRule="atLeast"/>
            <w:jc w:val="center"/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</w:pPr>
        </w:p>
      </w:tc>
      <w:tc>
        <w:tcPr>
          <w:tcW w:w="2367" w:type="dxa"/>
          <w:vAlign w:val="center"/>
        </w:tcPr>
        <w:p w14:paraId="0F323DAA" w14:textId="77777777" w:rsidR="0097055E" w:rsidRDefault="0097055E">
          <w:pPr>
            <w:pStyle w:val="af7"/>
            <w:spacing w:line="240" w:lineRule="atLeast"/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</w:pPr>
          <w:r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  <w:fldChar w:fldCharType="begin"/>
          </w:r>
          <w:r w:rsidR="00377927"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  <w:instrText xml:space="preserve"> PAGE </w:instrText>
          </w:r>
          <w:r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  <w:fldChar w:fldCharType="separate"/>
          </w:r>
          <w:r w:rsidR="00377927">
            <w:rPr>
              <w:rStyle w:val="afc"/>
              <w:rFonts w:ascii="仿宋_GB2312" w:eastAsia="仿宋_GB2312" w:hAnsi="宋体"/>
              <w:b/>
              <w:sz w:val="24"/>
              <w:szCs w:val="24"/>
            </w:rPr>
            <w:t>I</w:t>
          </w:r>
          <w:r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  <w:fldChar w:fldCharType="end"/>
          </w:r>
        </w:p>
      </w:tc>
    </w:tr>
  </w:tbl>
  <w:p w14:paraId="2D957105" w14:textId="77777777" w:rsidR="0097055E" w:rsidRDefault="0097055E">
    <w:pPr>
      <w:pStyle w:val="af8"/>
      <w:spacing w:before="120" w:line="0" w:lineRule="atLeast"/>
      <w:jc w:val="both"/>
      <w:rPr>
        <w:rFonts w:eastAsia="仿宋_GB2312"/>
        <w:b/>
        <w:color w:val="FF0000"/>
        <w:sz w:val="24"/>
        <w:szCs w:val="24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5" w:type="dxa"/>
      <w:tblBorders>
        <w:top w:val="single" w:sz="12" w:space="0" w:color="00539E"/>
        <w:insideH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992"/>
      <w:gridCol w:w="2084"/>
      <w:gridCol w:w="3819"/>
    </w:tblGrid>
    <w:tr w:rsidR="0097055E" w14:paraId="2D415616" w14:textId="77777777">
      <w:tc>
        <w:tcPr>
          <w:tcW w:w="3992" w:type="dxa"/>
          <w:vAlign w:val="center"/>
        </w:tcPr>
        <w:p w14:paraId="5DDAB761" w14:textId="77777777" w:rsidR="0097055E" w:rsidRDefault="00377927">
          <w:pPr>
            <w:pStyle w:val="af7"/>
            <w:spacing w:line="240" w:lineRule="atLeast"/>
            <w:ind w:rightChars="98" w:right="206"/>
            <w:jc w:val="both"/>
            <w:rPr>
              <w:rStyle w:val="afc"/>
              <w:rFonts w:ascii="仿宋_GB2312" w:eastAsia="仿宋_GB2312" w:hAnsi="宋体" w:hint="eastAsia"/>
              <w:b/>
              <w:sz w:val="21"/>
              <w:szCs w:val="21"/>
            </w:rPr>
          </w:pPr>
          <w:r>
            <w:rPr>
              <w:rFonts w:ascii="仿宋_GB2312" w:eastAsia="仿宋_GB2312" w:hint="eastAsia"/>
              <w:b/>
              <w:sz w:val="21"/>
              <w:szCs w:val="21"/>
            </w:rPr>
            <w:t>南车时代下属部门或业务主体的名称</w:t>
          </w:r>
        </w:p>
      </w:tc>
      <w:tc>
        <w:tcPr>
          <w:tcW w:w="2084" w:type="dxa"/>
          <w:vAlign w:val="center"/>
        </w:tcPr>
        <w:p w14:paraId="2AB9EEDD" w14:textId="05950DA6" w:rsidR="0097055E" w:rsidRDefault="00377927">
          <w:pPr>
            <w:pStyle w:val="af7"/>
            <w:spacing w:line="240" w:lineRule="atLeast"/>
            <w:ind w:leftChars="-50" w:left="-105" w:rightChars="-47" w:right="-99"/>
            <w:jc w:val="center"/>
            <w:rPr>
              <w:rStyle w:val="afc"/>
              <w:rFonts w:ascii="仿宋_GB2312" w:eastAsia="仿宋_GB2312" w:hAnsi="宋体" w:hint="eastAsia"/>
              <w:b/>
              <w:sz w:val="24"/>
              <w:szCs w:val="24"/>
            </w:rPr>
          </w:pPr>
          <w:r>
            <w:rPr>
              <w:rStyle w:val="afc"/>
              <w:rFonts w:ascii="仿宋_GB2312" w:eastAsia="仿宋_GB2312" w:hAnsi="宋体" w:hint="eastAsia"/>
              <w:b/>
              <w:sz w:val="21"/>
              <w:szCs w:val="21"/>
            </w:rPr>
            <w:t>共</w:t>
          </w:r>
          <w:r w:rsidR="0097055E">
            <w:rPr>
              <w:rFonts w:ascii="仿宋_GB2312" w:eastAsia="仿宋_GB2312" w:hint="eastAsia"/>
              <w:b/>
              <w:sz w:val="21"/>
              <w:szCs w:val="21"/>
            </w:rPr>
            <w:fldChar w:fldCharType="begin"/>
          </w:r>
          <w:r>
            <w:rPr>
              <w:rFonts w:ascii="仿宋_GB2312" w:eastAsia="仿宋_GB2312" w:hint="eastAsia"/>
              <w:b/>
              <w:sz w:val="21"/>
              <w:szCs w:val="21"/>
            </w:rPr>
            <w:instrText xml:space="preserve"> =</w:instrText>
          </w:r>
          <w:r w:rsidR="0097055E">
            <w:rPr>
              <w:rStyle w:val="afc"/>
              <w:rFonts w:ascii="仿宋_GB2312" w:eastAsia="仿宋_GB2312" w:hint="eastAsia"/>
              <w:b/>
              <w:sz w:val="21"/>
              <w:szCs w:val="21"/>
            </w:rPr>
            <w:fldChar w:fldCharType="begin"/>
          </w:r>
          <w:r>
            <w:rPr>
              <w:rStyle w:val="afc"/>
              <w:rFonts w:ascii="仿宋_GB2312" w:eastAsia="仿宋_GB2312" w:hint="eastAsia"/>
              <w:b/>
              <w:sz w:val="21"/>
              <w:szCs w:val="21"/>
            </w:rPr>
            <w:instrText xml:space="preserve"> NUMPAGES </w:instrText>
          </w:r>
          <w:r w:rsidR="0097055E">
            <w:rPr>
              <w:rStyle w:val="afc"/>
              <w:rFonts w:ascii="仿宋_GB2312" w:eastAsia="仿宋_GB2312" w:hint="eastAsia"/>
              <w:b/>
              <w:sz w:val="21"/>
              <w:szCs w:val="21"/>
            </w:rPr>
            <w:fldChar w:fldCharType="separate"/>
          </w:r>
          <w:r w:rsidR="007320DB">
            <w:rPr>
              <w:rStyle w:val="afc"/>
              <w:rFonts w:ascii="仿宋_GB2312" w:eastAsia="仿宋_GB2312"/>
              <w:b/>
              <w:noProof/>
              <w:sz w:val="21"/>
              <w:szCs w:val="21"/>
            </w:rPr>
            <w:instrText>10</w:instrText>
          </w:r>
          <w:r w:rsidR="0097055E">
            <w:rPr>
              <w:rStyle w:val="afc"/>
              <w:rFonts w:ascii="仿宋_GB2312" w:eastAsia="仿宋_GB2312" w:hint="eastAsia"/>
              <w:b/>
              <w:sz w:val="21"/>
              <w:szCs w:val="21"/>
            </w:rPr>
            <w:fldChar w:fldCharType="end"/>
          </w:r>
          <w:r>
            <w:rPr>
              <w:rStyle w:val="afc"/>
              <w:rFonts w:ascii="仿宋_GB2312" w:eastAsia="仿宋_GB2312" w:hint="eastAsia"/>
              <w:b/>
              <w:sz w:val="21"/>
              <w:szCs w:val="21"/>
            </w:rPr>
            <w:instrText>-4</w:instrText>
          </w:r>
          <w:r w:rsidR="0097055E">
            <w:rPr>
              <w:rFonts w:ascii="仿宋_GB2312" w:eastAsia="仿宋_GB2312" w:hint="eastAsia"/>
              <w:b/>
              <w:sz w:val="21"/>
              <w:szCs w:val="21"/>
            </w:rPr>
            <w:fldChar w:fldCharType="separate"/>
          </w:r>
          <w:r w:rsidR="007320DB">
            <w:rPr>
              <w:rFonts w:ascii="仿宋_GB2312" w:eastAsia="仿宋_GB2312"/>
              <w:b/>
              <w:noProof/>
              <w:sz w:val="21"/>
              <w:szCs w:val="21"/>
            </w:rPr>
            <w:t>6</w:t>
          </w:r>
          <w:r w:rsidR="0097055E">
            <w:rPr>
              <w:rFonts w:ascii="仿宋_GB2312" w:eastAsia="仿宋_GB2312" w:hint="eastAsia"/>
              <w:b/>
              <w:sz w:val="21"/>
              <w:szCs w:val="21"/>
            </w:rPr>
            <w:fldChar w:fldCharType="end"/>
          </w:r>
          <w:r>
            <w:rPr>
              <w:rStyle w:val="afc"/>
              <w:rFonts w:ascii="仿宋_GB2312" w:eastAsia="仿宋_GB2312" w:hAnsi="宋体" w:hint="eastAsia"/>
              <w:b/>
              <w:sz w:val="21"/>
              <w:szCs w:val="21"/>
            </w:rPr>
            <w:t>页　第</w:t>
          </w:r>
          <w:r w:rsidR="0097055E">
            <w:rPr>
              <w:rStyle w:val="afc"/>
              <w:b/>
            </w:rPr>
            <w:fldChar w:fldCharType="begin"/>
          </w:r>
          <w:r>
            <w:rPr>
              <w:rStyle w:val="afc"/>
              <w:b/>
            </w:rPr>
            <w:instrText xml:space="preserve"> PAGE </w:instrText>
          </w:r>
          <w:r w:rsidR="0097055E">
            <w:rPr>
              <w:rStyle w:val="afc"/>
              <w:b/>
            </w:rPr>
            <w:fldChar w:fldCharType="separate"/>
          </w:r>
          <w:r>
            <w:rPr>
              <w:rStyle w:val="afc"/>
              <w:b/>
            </w:rPr>
            <w:t>2</w:t>
          </w:r>
          <w:r w:rsidR="0097055E">
            <w:rPr>
              <w:rStyle w:val="afc"/>
              <w:b/>
            </w:rPr>
            <w:fldChar w:fldCharType="end"/>
          </w:r>
          <w:r>
            <w:rPr>
              <w:rStyle w:val="afc"/>
              <w:rFonts w:ascii="仿宋_GB2312" w:eastAsia="仿宋_GB2312" w:hAnsi="宋体" w:hint="eastAsia"/>
              <w:b/>
              <w:sz w:val="21"/>
              <w:szCs w:val="21"/>
            </w:rPr>
            <w:t>页</w:t>
          </w:r>
        </w:p>
      </w:tc>
      <w:tc>
        <w:tcPr>
          <w:tcW w:w="3819" w:type="dxa"/>
          <w:vAlign w:val="center"/>
        </w:tcPr>
        <w:p w14:paraId="3A0D59F8" w14:textId="77777777" w:rsidR="0097055E" w:rsidRDefault="00377927">
          <w:pPr>
            <w:pStyle w:val="af7"/>
            <w:tabs>
              <w:tab w:val="left" w:pos="3684"/>
            </w:tabs>
            <w:spacing w:line="240" w:lineRule="atLeast"/>
            <w:ind w:leftChars="155" w:left="325" w:rightChars="-10" w:right="-21"/>
            <w:rPr>
              <w:rStyle w:val="afc"/>
              <w:rFonts w:ascii="仿宋_GB2312" w:eastAsia="仿宋_GB2312" w:hAnsi="宋体" w:hint="eastAsia"/>
              <w:b/>
              <w:sz w:val="21"/>
              <w:szCs w:val="21"/>
            </w:rPr>
          </w:pPr>
          <w:r>
            <w:rPr>
              <w:rStyle w:val="afc"/>
              <w:rFonts w:ascii="仿宋_GB2312" w:eastAsia="仿宋_GB2312" w:hAnsi="宋体" w:hint="eastAsia"/>
              <w:b/>
              <w:sz w:val="20"/>
              <w:szCs w:val="20"/>
            </w:rPr>
            <w:t>文件名称</w:t>
          </w:r>
        </w:p>
      </w:tc>
    </w:tr>
  </w:tbl>
  <w:p w14:paraId="3E905F69" w14:textId="77777777" w:rsidR="0097055E" w:rsidRDefault="0097055E">
    <w:pPr>
      <w:pStyle w:val="af7"/>
    </w:pPr>
  </w:p>
  <w:p w14:paraId="43A91BAE" w14:textId="77777777" w:rsidR="0097055E" w:rsidRDefault="0097055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17" w:type="dxa"/>
      <w:tblBorders>
        <w:top w:val="single" w:sz="12" w:space="0" w:color="00529E"/>
      </w:tblBorders>
      <w:tblLayout w:type="fixed"/>
      <w:tblLook w:val="04A0" w:firstRow="1" w:lastRow="0" w:firstColumn="1" w:lastColumn="0" w:noHBand="0" w:noVBand="1"/>
    </w:tblPr>
    <w:tblGrid>
      <w:gridCol w:w="3652"/>
      <w:gridCol w:w="1646"/>
      <w:gridCol w:w="4819"/>
    </w:tblGrid>
    <w:tr w:rsidR="0097055E" w14:paraId="54EA8EEF" w14:textId="77777777" w:rsidTr="00FF54DB">
      <w:tc>
        <w:tcPr>
          <w:tcW w:w="3652" w:type="dxa"/>
          <w:tcBorders>
            <w:top w:val="single" w:sz="12" w:space="0" w:color="00539E"/>
          </w:tcBorders>
        </w:tcPr>
        <w:p w14:paraId="5EF61ACC" w14:textId="77777777" w:rsidR="0097055E" w:rsidRDefault="0097055E">
          <w:pPr>
            <w:pStyle w:val="af7"/>
            <w:spacing w:line="240" w:lineRule="atLeast"/>
            <w:ind w:rightChars="197" w:right="414"/>
            <w:jc w:val="both"/>
            <w:rPr>
              <w:rStyle w:val="afc"/>
              <w:rFonts w:ascii="黑体" w:eastAsia="黑体" w:hAnsi="Arial Black"/>
              <w:sz w:val="21"/>
              <w:szCs w:val="21"/>
            </w:rPr>
          </w:pPr>
        </w:p>
      </w:tc>
      <w:tc>
        <w:tcPr>
          <w:tcW w:w="1646" w:type="dxa"/>
          <w:tcBorders>
            <w:top w:val="single" w:sz="12" w:space="0" w:color="00539E"/>
          </w:tcBorders>
        </w:tcPr>
        <w:p w14:paraId="226EDFD3" w14:textId="421BAD4F" w:rsidR="0097055E" w:rsidRDefault="00377927">
          <w:pPr>
            <w:pStyle w:val="af7"/>
            <w:spacing w:line="240" w:lineRule="atLeast"/>
            <w:ind w:leftChars="-50" w:left="-105" w:rightChars="-50" w:right="-105"/>
            <w:jc w:val="center"/>
            <w:rPr>
              <w:rStyle w:val="afc"/>
              <w:rFonts w:ascii="黑体" w:eastAsia="黑体" w:hAnsi="宋体" w:hint="eastAsia"/>
              <w:sz w:val="21"/>
              <w:szCs w:val="21"/>
            </w:rPr>
          </w:pPr>
          <w:r>
            <w:rPr>
              <w:rStyle w:val="afc"/>
              <w:rFonts w:ascii="黑体" w:eastAsia="黑体" w:hAnsi="宋体" w:hint="eastAsia"/>
              <w:sz w:val="21"/>
              <w:szCs w:val="21"/>
            </w:rPr>
            <w:t>共</w:t>
          </w:r>
          <w:r w:rsidR="00654BB4">
            <w:rPr>
              <w:rFonts w:hAnsi="黑体" w:hint="eastAsia"/>
              <w:sz w:val="22"/>
              <w:szCs w:val="22"/>
            </w:rPr>
            <w:t>11</w:t>
          </w:r>
          <w:r>
            <w:rPr>
              <w:rStyle w:val="afc"/>
              <w:rFonts w:ascii="黑体" w:eastAsia="黑体" w:hAnsi="宋体" w:hint="eastAsia"/>
              <w:sz w:val="21"/>
              <w:szCs w:val="21"/>
            </w:rPr>
            <w:t>页　第</w:t>
          </w:r>
          <w:r w:rsidR="0097055E">
            <w:rPr>
              <w:rStyle w:val="afc"/>
              <w:rFonts w:ascii="黑体" w:eastAsia="黑体" w:hAnsi="宋体"/>
              <w:sz w:val="21"/>
              <w:szCs w:val="21"/>
            </w:rPr>
            <w:fldChar w:fldCharType="begin"/>
          </w:r>
          <w:r>
            <w:rPr>
              <w:rStyle w:val="afc"/>
              <w:rFonts w:ascii="黑体" w:eastAsia="黑体" w:hAnsi="宋体"/>
              <w:sz w:val="21"/>
              <w:szCs w:val="21"/>
            </w:rPr>
            <w:instrText>PAGE   \* MERGEFORMAT</w:instrText>
          </w:r>
          <w:r w:rsidR="0097055E">
            <w:rPr>
              <w:rStyle w:val="afc"/>
              <w:rFonts w:ascii="黑体" w:eastAsia="黑体" w:hAnsi="宋体"/>
              <w:sz w:val="21"/>
              <w:szCs w:val="21"/>
            </w:rPr>
            <w:fldChar w:fldCharType="separate"/>
          </w:r>
          <w:r w:rsidRPr="00377927">
            <w:rPr>
              <w:rStyle w:val="afc"/>
              <w:rFonts w:ascii="黑体" w:eastAsia="黑体" w:hAnsi="宋体"/>
              <w:noProof/>
              <w:sz w:val="21"/>
              <w:szCs w:val="21"/>
              <w:lang w:val="zh-CN"/>
            </w:rPr>
            <w:t>15</w:t>
          </w:r>
          <w:r w:rsidR="0097055E">
            <w:rPr>
              <w:rStyle w:val="afc"/>
              <w:rFonts w:ascii="黑体" w:eastAsia="黑体" w:hAnsi="宋体"/>
              <w:sz w:val="21"/>
              <w:szCs w:val="21"/>
            </w:rPr>
            <w:fldChar w:fldCharType="end"/>
          </w:r>
          <w:r>
            <w:rPr>
              <w:rStyle w:val="afc"/>
              <w:rFonts w:ascii="黑体" w:eastAsia="黑体" w:hAnsi="宋体" w:hint="eastAsia"/>
              <w:sz w:val="21"/>
              <w:szCs w:val="21"/>
            </w:rPr>
            <w:t>页</w:t>
          </w:r>
        </w:p>
      </w:tc>
      <w:tc>
        <w:tcPr>
          <w:tcW w:w="4819" w:type="dxa"/>
          <w:tcBorders>
            <w:top w:val="single" w:sz="12" w:space="0" w:color="00539E"/>
          </w:tcBorders>
        </w:tcPr>
        <w:p w14:paraId="128D61B8" w14:textId="1D255918" w:rsidR="0097055E" w:rsidRDefault="00FF54DB">
          <w:pPr>
            <w:pStyle w:val="af7"/>
            <w:tabs>
              <w:tab w:val="left" w:pos="-99"/>
            </w:tabs>
            <w:wordWrap w:val="0"/>
            <w:spacing w:line="240" w:lineRule="atLeast"/>
            <w:ind w:leftChars="71" w:left="149" w:rightChars="0" w:right="0"/>
            <w:rPr>
              <w:rStyle w:val="afc"/>
              <w:rFonts w:ascii="黑体" w:eastAsia="黑体" w:hAnsi="宋体" w:hint="eastAsia"/>
              <w:sz w:val="21"/>
              <w:szCs w:val="21"/>
            </w:rPr>
          </w:pPr>
          <w:r>
            <w:rPr>
              <w:rStyle w:val="afc"/>
              <w:rFonts w:ascii="黑体" w:eastAsia="黑体" w:hAnsi="宋体" w:hint="eastAsia"/>
              <w:sz w:val="21"/>
              <w:szCs w:val="21"/>
            </w:rPr>
            <w:t>岳阳高新技术产业开发区天元电子技术有限公司</w:t>
          </w:r>
        </w:p>
      </w:tc>
    </w:tr>
  </w:tbl>
  <w:p w14:paraId="457A3E6A" w14:textId="77777777" w:rsidR="0097055E" w:rsidRDefault="00377927">
    <w:pPr>
      <w:pStyle w:val="af7"/>
      <w:tabs>
        <w:tab w:val="left" w:pos="2493"/>
      </w:tabs>
      <w:jc w:val="both"/>
    </w:pPr>
    <w:r>
      <w:tab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1224A" w14:textId="77777777" w:rsidR="0097055E" w:rsidRDefault="0097055E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DA206" w14:textId="77777777" w:rsidR="0042669C" w:rsidRDefault="0042669C" w:rsidP="0097055E">
      <w:r>
        <w:separator/>
      </w:r>
    </w:p>
  </w:footnote>
  <w:footnote w:type="continuationSeparator" w:id="0">
    <w:p w14:paraId="56FC1DFC" w14:textId="77777777" w:rsidR="0042669C" w:rsidRDefault="0042669C" w:rsidP="00970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37" w:type="dxa"/>
      <w:tblBorders>
        <w:bottom w:val="single" w:sz="12" w:space="0" w:color="00529E"/>
      </w:tblBorders>
      <w:shd w:val="clear" w:color="00FF00" w:fill="FFFFFF"/>
      <w:tblLayout w:type="fixed"/>
      <w:tblLook w:val="04A0" w:firstRow="1" w:lastRow="0" w:firstColumn="1" w:lastColumn="0" w:noHBand="0" w:noVBand="1"/>
    </w:tblPr>
    <w:tblGrid>
      <w:gridCol w:w="3629"/>
      <w:gridCol w:w="6508"/>
    </w:tblGrid>
    <w:tr w:rsidR="0097055E" w14:paraId="7455431F" w14:textId="77777777">
      <w:trPr>
        <w:trHeight w:val="310"/>
      </w:trPr>
      <w:tc>
        <w:tcPr>
          <w:tcW w:w="3629" w:type="dxa"/>
          <w:shd w:val="clear" w:color="00FF00" w:fill="FFFFFF"/>
          <w:vAlign w:val="bottom"/>
        </w:tcPr>
        <w:p w14:paraId="7C0586D0" w14:textId="77777777" w:rsidR="0097055E" w:rsidRDefault="00377927">
          <w:pPr>
            <w:pStyle w:val="af8"/>
            <w:spacing w:before="120" w:line="0" w:lineRule="atLeast"/>
            <w:jc w:val="both"/>
            <w:rPr>
              <w:rFonts w:eastAsia="仿宋_GB2312"/>
              <w:b/>
              <w:color w:val="FF0000"/>
              <w:sz w:val="24"/>
              <w:szCs w:val="24"/>
            </w:rPr>
          </w:pPr>
          <w:r>
            <w:rPr>
              <w:rFonts w:eastAsia="仿宋_GB2312"/>
              <w:b/>
              <w:noProof/>
              <w:color w:val="FF0000"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10B68508" wp14:editId="451A3463">
                <wp:simplePos x="0" y="0"/>
                <wp:positionH relativeFrom="column">
                  <wp:posOffset>0</wp:posOffset>
                </wp:positionH>
                <wp:positionV relativeFrom="paragraph">
                  <wp:posOffset>53340</wp:posOffset>
                </wp:positionV>
                <wp:extent cx="2057400" cy="126365"/>
                <wp:effectExtent l="19050" t="0" r="0" b="0"/>
                <wp:wrapNone/>
                <wp:docPr id="425732203" name="图片 1" descr="TEG中文组合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1" descr="TEG中文组合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126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08" w:type="dxa"/>
          <w:shd w:val="clear" w:color="00FF00" w:fill="FFFFFF"/>
          <w:vAlign w:val="center"/>
        </w:tcPr>
        <w:p w14:paraId="7B11C8E7" w14:textId="77777777" w:rsidR="0097055E" w:rsidRDefault="00377927">
          <w:pPr>
            <w:pStyle w:val="af8"/>
            <w:spacing w:line="0" w:lineRule="atLeast"/>
            <w:ind w:left="879"/>
            <w:jc w:val="right"/>
            <w:rPr>
              <w:rFonts w:eastAsia="仿宋_GB2312"/>
              <w:b/>
              <w:i/>
              <w:color w:val="FF0000"/>
              <w:sz w:val="21"/>
              <w:szCs w:val="21"/>
            </w:rPr>
          </w:pPr>
          <w:r>
            <w:rPr>
              <w:rFonts w:eastAsia="仿宋_GB2312" w:hint="eastAsia"/>
              <w:b/>
              <w:i/>
              <w:color w:val="3366FF"/>
              <w:sz w:val="21"/>
              <w:szCs w:val="21"/>
            </w:rPr>
            <w:t>（文档编号）</w:t>
          </w:r>
          <w:r>
            <w:rPr>
              <w:rFonts w:eastAsia="仿宋_GB2312"/>
              <w:b/>
              <w:sz w:val="21"/>
              <w:szCs w:val="21"/>
            </w:rPr>
            <w:t>TG×××-000000FS</w:t>
          </w:r>
        </w:p>
      </w:tc>
    </w:tr>
  </w:tbl>
  <w:p w14:paraId="05FCEA2F" w14:textId="77777777" w:rsidR="0097055E" w:rsidRDefault="0097055E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A0FB9" w14:textId="77777777" w:rsidR="0097055E" w:rsidRDefault="0097055E">
    <w:pPr>
      <w:pStyle w:val="af8"/>
      <w:spacing w:line="240" w:lineRule="atLeast"/>
      <w:ind w:left="240" w:right="240"/>
      <w:rPr>
        <w:rFonts w:eastAsia="仿宋_GB2312"/>
        <w:b/>
        <w:sz w:val="48"/>
        <w:szCs w:val="48"/>
      </w:rPr>
    </w:pPr>
  </w:p>
  <w:p w14:paraId="04AA1257" w14:textId="4B83C94D" w:rsidR="0097055E" w:rsidRDefault="00650B0B">
    <w:pPr>
      <w:pStyle w:val="af8"/>
      <w:adjustRightInd w:val="0"/>
      <w:spacing w:line="240" w:lineRule="atLeast"/>
      <w:ind w:left="238" w:right="238"/>
    </w:pPr>
    <w:r>
      <w:rPr>
        <w:rFonts w:ascii="宋体" w:hAnsi="宋体" w:cs="宋体" w:hint="eastAsia"/>
        <w:noProof/>
        <w:sz w:val="24"/>
      </w:rPr>
      <w:drawing>
        <wp:inline distT="0" distB="0" distL="114300" distR="114300" wp14:anchorId="19CE6884" wp14:editId="1E8C45C1">
          <wp:extent cx="975995" cy="802005"/>
          <wp:effectExtent l="0" t="0" r="0" b="0"/>
          <wp:docPr id="1417924478" name="图片 2" descr="商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2" descr="商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9592" cy="8129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8E36D3" w14:textId="77777777" w:rsidR="0097055E" w:rsidRDefault="0097055E">
    <w:pPr>
      <w:pStyle w:val="af8"/>
      <w:spacing w:line="240" w:lineRule="atLeast"/>
      <w:ind w:right="240"/>
      <w:rPr>
        <w:rFonts w:eastAsia="仿宋_GB2312"/>
        <w:b/>
        <w:sz w:val="24"/>
        <w:szCs w:val="24"/>
      </w:rPr>
    </w:pPr>
  </w:p>
  <w:p w14:paraId="69D9FE5D" w14:textId="77777777" w:rsidR="0097055E" w:rsidRDefault="0097055E">
    <w:pPr>
      <w:pStyle w:val="af8"/>
      <w:spacing w:line="240" w:lineRule="atLeast"/>
      <w:ind w:right="240"/>
      <w:rPr>
        <w:rFonts w:eastAsia="仿宋_GB2312"/>
        <w:b/>
        <w:sz w:val="24"/>
        <w:szCs w:val="24"/>
      </w:rPr>
    </w:pPr>
  </w:p>
  <w:p w14:paraId="6B001B16" w14:textId="77777777" w:rsidR="0097055E" w:rsidRDefault="0097055E">
    <w:pPr>
      <w:pStyle w:val="af8"/>
      <w:spacing w:line="240" w:lineRule="atLeast"/>
      <w:ind w:right="240"/>
      <w:rPr>
        <w:rFonts w:eastAsia="仿宋_GB2312"/>
        <w:b/>
        <w:sz w:val="24"/>
        <w:szCs w:val="24"/>
      </w:rPr>
    </w:pPr>
  </w:p>
  <w:p w14:paraId="7E1C0B02" w14:textId="77777777" w:rsidR="0097055E" w:rsidRDefault="0097055E">
    <w:pPr>
      <w:pStyle w:val="af8"/>
      <w:spacing w:line="240" w:lineRule="atLeast"/>
      <w:ind w:right="240"/>
      <w:rPr>
        <w:rFonts w:eastAsia="仿宋_GB2312"/>
        <w:b/>
        <w:sz w:val="24"/>
        <w:szCs w:val="24"/>
      </w:rPr>
    </w:pPr>
  </w:p>
  <w:p w14:paraId="14DF3AD9" w14:textId="77777777" w:rsidR="0097055E" w:rsidRDefault="0097055E">
    <w:pPr>
      <w:pStyle w:val="af8"/>
      <w:spacing w:line="240" w:lineRule="atLeast"/>
      <w:ind w:right="240"/>
      <w:rPr>
        <w:rFonts w:eastAsia="仿宋_GB2312"/>
        <w:b/>
        <w:sz w:val="24"/>
        <w:szCs w:val="24"/>
      </w:rPr>
    </w:pPr>
  </w:p>
  <w:p w14:paraId="52E158B1" w14:textId="77777777" w:rsidR="0097055E" w:rsidRDefault="0097055E">
    <w:pPr>
      <w:pStyle w:val="af8"/>
      <w:spacing w:line="240" w:lineRule="atLeast"/>
      <w:ind w:right="240"/>
      <w:rPr>
        <w:rFonts w:eastAsia="仿宋_GB2312"/>
        <w:b/>
        <w:sz w:val="24"/>
        <w:szCs w:val="24"/>
      </w:rPr>
    </w:pPr>
  </w:p>
  <w:p w14:paraId="2A14718B" w14:textId="77777777" w:rsidR="0097055E" w:rsidRDefault="0097055E">
    <w:pPr>
      <w:pStyle w:val="af8"/>
      <w:spacing w:line="240" w:lineRule="atLeast"/>
      <w:ind w:right="240"/>
      <w:rPr>
        <w:rFonts w:eastAsia="仿宋_GB2312"/>
        <w:b/>
        <w:sz w:val="24"/>
        <w:szCs w:val="24"/>
      </w:rPr>
    </w:pPr>
  </w:p>
  <w:p w14:paraId="6D54A2E8" w14:textId="77777777" w:rsidR="0097055E" w:rsidRDefault="00377927">
    <w:pPr>
      <w:pStyle w:val="af8"/>
      <w:spacing w:line="240" w:lineRule="atLeast"/>
      <w:ind w:left="240" w:right="240"/>
      <w:jc w:val="center"/>
      <w:rPr>
        <w:rFonts w:ascii="黑体" w:eastAsia="黑体"/>
        <w:b/>
        <w:sz w:val="96"/>
        <w:szCs w:val="96"/>
      </w:rPr>
    </w:pPr>
    <w:r>
      <w:rPr>
        <w:rFonts w:ascii="黑体" w:eastAsia="黑体" w:hint="eastAsia"/>
        <w:b/>
        <w:sz w:val="96"/>
        <w:szCs w:val="96"/>
      </w:rPr>
      <w:t>物料技术规格书</w:t>
    </w:r>
  </w:p>
  <w:p w14:paraId="62FA8E13" w14:textId="77777777" w:rsidR="0097055E" w:rsidRDefault="0097055E">
    <w:pPr>
      <w:pStyle w:val="af8"/>
      <w:spacing w:line="240" w:lineRule="atLeast"/>
      <w:ind w:right="240"/>
      <w:rPr>
        <w:rFonts w:eastAsia="仿宋_GB2312"/>
        <w:b/>
        <w:sz w:val="24"/>
        <w:szCs w:val="24"/>
      </w:rPr>
    </w:pPr>
  </w:p>
  <w:p w14:paraId="4129490B" w14:textId="77777777" w:rsidR="0097055E" w:rsidRDefault="0097055E">
    <w:pPr>
      <w:pStyle w:val="af8"/>
      <w:spacing w:line="240" w:lineRule="atLeast"/>
      <w:ind w:right="240"/>
      <w:rPr>
        <w:rFonts w:eastAsia="仿宋_GB2312"/>
        <w:b/>
        <w:sz w:val="24"/>
        <w:szCs w:val="24"/>
      </w:rPr>
    </w:pPr>
  </w:p>
  <w:p w14:paraId="67E3F22D" w14:textId="77777777" w:rsidR="0097055E" w:rsidRDefault="0097055E">
    <w:pPr>
      <w:pStyle w:val="af8"/>
      <w:spacing w:line="240" w:lineRule="atLeast"/>
      <w:ind w:right="240"/>
      <w:rPr>
        <w:rFonts w:eastAsia="仿宋_GB2312"/>
        <w:b/>
        <w:sz w:val="24"/>
        <w:szCs w:val="24"/>
      </w:rPr>
    </w:pPr>
  </w:p>
  <w:p w14:paraId="2A29DE49" w14:textId="77777777" w:rsidR="00DD78A2" w:rsidRDefault="00DD78A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4" w:type="dxa"/>
      <w:tblBorders>
        <w:bottom w:val="single" w:sz="12" w:space="0" w:color="00529E"/>
      </w:tblBorders>
      <w:shd w:val="clear" w:color="00FF00" w:fill="FFFFFF"/>
      <w:tblLayout w:type="fixed"/>
      <w:tblLook w:val="04A0" w:firstRow="1" w:lastRow="0" w:firstColumn="1" w:lastColumn="0" w:noHBand="0" w:noVBand="1"/>
    </w:tblPr>
    <w:tblGrid>
      <w:gridCol w:w="4183"/>
      <w:gridCol w:w="5691"/>
    </w:tblGrid>
    <w:tr w:rsidR="0097055E" w14:paraId="20CBD76A" w14:textId="77777777">
      <w:trPr>
        <w:trHeight w:val="311"/>
      </w:trPr>
      <w:tc>
        <w:tcPr>
          <w:tcW w:w="4183" w:type="dxa"/>
          <w:shd w:val="clear" w:color="00FF00" w:fill="FFFFFF"/>
        </w:tcPr>
        <w:p w14:paraId="68571111" w14:textId="77777777" w:rsidR="0097055E" w:rsidRDefault="00377927">
          <w:pPr>
            <w:pStyle w:val="af8"/>
          </w:pPr>
          <w:r>
            <w:rPr>
              <w:noProof/>
            </w:rPr>
            <w:drawing>
              <wp:inline distT="0" distB="0" distL="0" distR="0" wp14:anchorId="64CE5867" wp14:editId="5B224CF2">
                <wp:extent cx="1590675" cy="257175"/>
                <wp:effectExtent l="19050" t="0" r="9525" b="0"/>
                <wp:docPr id="3" name="图片 3" descr="a1-7 商标组合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 descr="a1-7 商标组合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21249" t="42148" r="42097" b="4968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06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1" w:type="dxa"/>
          <w:shd w:val="clear" w:color="00FF00" w:fill="FFFFFF"/>
          <w:vAlign w:val="center"/>
        </w:tcPr>
        <w:p w14:paraId="6F36B508" w14:textId="77777777" w:rsidR="0097055E" w:rsidRDefault="00377927">
          <w:pPr>
            <w:pStyle w:val="af7"/>
            <w:ind w:leftChars="-51" w:left="-107" w:rightChars="-51" w:right="-107" w:firstLine="422"/>
            <w:rPr>
              <w:rFonts w:ascii="Arial Black" w:eastAsia="黑体" w:hAnsi="Arial Black"/>
              <w:sz w:val="21"/>
              <w:szCs w:val="21"/>
            </w:rPr>
          </w:pPr>
          <w:r>
            <w:rPr>
              <w:rFonts w:ascii="Arial Black" w:eastAsia="仿宋_GB2312" w:hAnsi="Arial Black"/>
              <w:b/>
              <w:sz w:val="21"/>
              <w:szCs w:val="21"/>
            </w:rPr>
            <w:t>TE×××-××××××XX</w:t>
          </w:r>
        </w:p>
      </w:tc>
    </w:tr>
  </w:tbl>
  <w:p w14:paraId="4713B960" w14:textId="77777777" w:rsidR="0097055E" w:rsidRDefault="0097055E">
    <w:pPr>
      <w:pStyle w:val="af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4" w:type="dxa"/>
      <w:tblBorders>
        <w:bottom w:val="single" w:sz="12" w:space="0" w:color="00529E"/>
      </w:tblBorders>
      <w:shd w:val="clear" w:color="00FF00" w:fill="FFFFFF"/>
      <w:tblLayout w:type="fixed"/>
      <w:tblLook w:val="04A0" w:firstRow="1" w:lastRow="0" w:firstColumn="1" w:lastColumn="0" w:noHBand="0" w:noVBand="1"/>
    </w:tblPr>
    <w:tblGrid>
      <w:gridCol w:w="4787"/>
      <w:gridCol w:w="5087"/>
    </w:tblGrid>
    <w:tr w:rsidR="0097055E" w14:paraId="149523D3" w14:textId="77777777">
      <w:trPr>
        <w:trHeight w:val="311"/>
      </w:trPr>
      <w:tc>
        <w:tcPr>
          <w:tcW w:w="4787" w:type="dxa"/>
          <w:shd w:val="clear" w:color="00FF00" w:fill="FFFFFF"/>
        </w:tcPr>
        <w:p w14:paraId="64C6E27C" w14:textId="5D8F0B76" w:rsidR="0097055E" w:rsidRDefault="00327F0A">
          <w:pPr>
            <w:pStyle w:val="af8"/>
          </w:pPr>
          <w:r>
            <w:rPr>
              <w:rFonts w:ascii="宋体" w:hAnsi="宋体" w:cs="宋体" w:hint="eastAsia"/>
              <w:noProof/>
              <w:sz w:val="24"/>
            </w:rPr>
            <w:drawing>
              <wp:inline distT="0" distB="0" distL="114300" distR="114300" wp14:anchorId="19F0657A" wp14:editId="635A25A0">
                <wp:extent cx="307238" cy="252396"/>
                <wp:effectExtent l="0" t="0" r="0" b="0"/>
                <wp:docPr id="391304824" name="图片 2" descr="商标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图片 2" descr="商标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786" cy="264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7" w:type="dxa"/>
          <w:shd w:val="clear" w:color="00FF00" w:fill="FFFFFF"/>
          <w:vAlign w:val="bottom"/>
        </w:tcPr>
        <w:p w14:paraId="377B69C3" w14:textId="7C463BF0" w:rsidR="0097055E" w:rsidRDefault="009B5E36" w:rsidP="009B5E36">
          <w:pPr>
            <w:pStyle w:val="af7"/>
            <w:ind w:rightChars="-51" w:right="-107" w:firstLineChars="506" w:firstLine="1063"/>
            <w:rPr>
              <w:rFonts w:ascii="黑体" w:eastAsia="黑体" w:hAnsi="Arial Black"/>
              <w:sz w:val="21"/>
              <w:szCs w:val="21"/>
            </w:rPr>
          </w:pPr>
          <w:r w:rsidRPr="009B5E36">
            <w:rPr>
              <w:rFonts w:ascii="黑体" w:eastAsia="黑体" w:hAnsi="宋体" w:hint="eastAsia"/>
              <w:sz w:val="21"/>
              <w:szCs w:val="21"/>
            </w:rPr>
            <w:t>涡流传感器定位测速系统</w:t>
          </w:r>
          <w:r w:rsidR="00377927">
            <w:rPr>
              <w:rFonts w:ascii="黑体" w:eastAsia="黑体" w:hAnsi="宋体" w:hint="eastAsia"/>
              <w:sz w:val="21"/>
              <w:szCs w:val="21"/>
            </w:rPr>
            <w:t>技术规格书</w:t>
          </w:r>
        </w:p>
      </w:tc>
    </w:tr>
  </w:tbl>
  <w:p w14:paraId="388C2228" w14:textId="77777777" w:rsidR="0097055E" w:rsidRDefault="0097055E">
    <w:pP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4" w:type="dxa"/>
      <w:tblBorders>
        <w:bottom w:val="single" w:sz="12" w:space="0" w:color="00529E"/>
      </w:tblBorders>
      <w:shd w:val="clear" w:color="00FF00" w:fill="FFFFFF"/>
      <w:tblLayout w:type="fixed"/>
      <w:tblLook w:val="04A0" w:firstRow="1" w:lastRow="0" w:firstColumn="1" w:lastColumn="0" w:noHBand="0" w:noVBand="1"/>
    </w:tblPr>
    <w:tblGrid>
      <w:gridCol w:w="3528"/>
      <w:gridCol w:w="6326"/>
    </w:tblGrid>
    <w:tr w:rsidR="0097055E" w14:paraId="6877E980" w14:textId="77777777">
      <w:trPr>
        <w:trHeight w:val="310"/>
      </w:trPr>
      <w:tc>
        <w:tcPr>
          <w:tcW w:w="3528" w:type="dxa"/>
          <w:shd w:val="clear" w:color="00FF00" w:fill="FFFFFF"/>
          <w:vAlign w:val="bottom"/>
        </w:tcPr>
        <w:p w14:paraId="698444ED" w14:textId="77777777" w:rsidR="0097055E" w:rsidRDefault="00377927">
          <w:pPr>
            <w:pStyle w:val="af8"/>
            <w:spacing w:before="120" w:line="0" w:lineRule="atLeast"/>
            <w:jc w:val="both"/>
            <w:rPr>
              <w:rFonts w:eastAsia="仿宋_GB2312"/>
              <w:b/>
              <w:color w:val="FF0000"/>
              <w:sz w:val="24"/>
              <w:szCs w:val="24"/>
            </w:rPr>
          </w:pPr>
          <w:r>
            <w:rPr>
              <w:rFonts w:eastAsia="仿宋_GB2312"/>
              <w:b/>
              <w:noProof/>
              <w:color w:val="FF0000"/>
              <w:sz w:val="24"/>
              <w:szCs w:val="24"/>
            </w:rPr>
            <w:drawing>
              <wp:anchor distT="0" distB="0" distL="114300" distR="114300" simplePos="0" relativeHeight="251658240" behindDoc="0" locked="0" layoutInCell="1" allowOverlap="1" wp14:anchorId="44BAF185" wp14:editId="52D06125">
                <wp:simplePos x="0" y="0"/>
                <wp:positionH relativeFrom="column">
                  <wp:posOffset>0</wp:posOffset>
                </wp:positionH>
                <wp:positionV relativeFrom="paragraph">
                  <wp:posOffset>53340</wp:posOffset>
                </wp:positionV>
                <wp:extent cx="2057400" cy="126365"/>
                <wp:effectExtent l="19050" t="0" r="0" b="0"/>
                <wp:wrapNone/>
                <wp:docPr id="5" name="图片 2" descr="TEG中文组合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2" descr="TEG中文组合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126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26" w:type="dxa"/>
          <w:shd w:val="clear" w:color="00FF00" w:fill="FFFFFF"/>
          <w:vAlign w:val="center"/>
        </w:tcPr>
        <w:p w14:paraId="12552BA4" w14:textId="77777777" w:rsidR="0097055E" w:rsidRDefault="00377927">
          <w:pPr>
            <w:pStyle w:val="af8"/>
            <w:spacing w:line="0" w:lineRule="atLeast"/>
            <w:ind w:left="879"/>
            <w:jc w:val="right"/>
            <w:rPr>
              <w:rFonts w:eastAsia="仿宋_GB2312"/>
              <w:b/>
              <w:i/>
              <w:color w:val="FF0000"/>
              <w:sz w:val="21"/>
              <w:szCs w:val="21"/>
            </w:rPr>
          </w:pPr>
          <w:r>
            <w:rPr>
              <w:rFonts w:eastAsia="仿宋_GB2312" w:hint="eastAsia"/>
              <w:b/>
              <w:i/>
              <w:color w:val="3366FF"/>
              <w:sz w:val="21"/>
              <w:szCs w:val="21"/>
            </w:rPr>
            <w:t>（文档编号）</w:t>
          </w:r>
          <w:r>
            <w:rPr>
              <w:rFonts w:eastAsia="仿宋_GB2312"/>
              <w:b/>
              <w:sz w:val="21"/>
              <w:szCs w:val="21"/>
            </w:rPr>
            <w:t>TG×××-000000</w:t>
          </w:r>
          <w:r>
            <w:rPr>
              <w:rFonts w:eastAsia="仿宋_GB2312" w:hint="eastAsia"/>
              <w:b/>
              <w:sz w:val="21"/>
              <w:szCs w:val="21"/>
            </w:rPr>
            <w:t>XdX</w:t>
          </w:r>
        </w:p>
      </w:tc>
    </w:tr>
  </w:tbl>
  <w:p w14:paraId="5B45B2CF" w14:textId="77777777" w:rsidR="0097055E" w:rsidRDefault="0097055E">
    <w:pPr>
      <w:pStyle w:val="af8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46BA1" w14:textId="77777777" w:rsidR="0097055E" w:rsidRDefault="0097055E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12"/>
    <w:multiLevelType w:val="multilevel"/>
    <w:tmpl w:val="000000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18"/>
        <w:szCs w:val="18"/>
      </w:rPr>
    </w:lvl>
    <w:lvl w:ilvl="1">
      <w:start w:val="1"/>
      <w:numFmt w:val="decimal"/>
      <w:lvlText w:val="%1.%2"/>
      <w:lvlJc w:val="left"/>
      <w:pPr>
        <w:tabs>
          <w:tab w:val="num" w:pos="363"/>
        </w:tabs>
        <w:ind w:left="363" w:hanging="363"/>
      </w:pPr>
      <w:rPr>
        <w:rFonts w:ascii="Times New Roman" w:eastAsia="黑体" w:hAnsi="Times New Roman" w:hint="default"/>
        <w:b w:val="0"/>
        <w:i w:val="0"/>
        <w:snapToGrid w:val="0"/>
        <w:kern w:val="24"/>
        <w:sz w:val="18"/>
        <w:szCs w:val="18"/>
      </w:rPr>
    </w:lvl>
    <w:lvl w:ilvl="2">
      <w:start w:val="1"/>
      <w:numFmt w:val="decimal"/>
      <w:lvlText w:val="%1.%2.%3"/>
      <w:lvlJc w:val="left"/>
      <w:pPr>
        <w:tabs>
          <w:tab w:val="num" w:pos="629"/>
        </w:tabs>
        <w:ind w:left="629" w:hanging="629"/>
      </w:pPr>
      <w:rPr>
        <w:rFonts w:ascii="Times New Roman" w:eastAsia="黑体" w:hAnsi="Times New Roman" w:hint="default"/>
        <w:b w:val="0"/>
        <w:i w:val="0"/>
        <w:snapToGrid w:val="0"/>
        <w:kern w:val="21"/>
        <w:sz w:val="21"/>
        <w:szCs w:val="21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0DDE2B46"/>
    <w:multiLevelType w:val="multilevel"/>
    <w:tmpl w:val="0DDE2B46"/>
    <w:lvl w:ilvl="0">
      <w:start w:val="1"/>
      <w:numFmt w:val="lowerLetter"/>
      <w:pStyle w:val="ZSD"/>
      <w:suff w:val="nothing"/>
      <w:lvlText w:val="%1   "/>
      <w:lvlJc w:val="left"/>
      <w:pPr>
        <w:ind w:left="544" w:hanging="181"/>
      </w:pPr>
      <w:rPr>
        <w:rFonts w:ascii="宋体" w:eastAsia="宋体" w:hint="eastAsia"/>
        <w:b w:val="0"/>
        <w:i w:val="0"/>
        <w:sz w:val="24"/>
        <w:vertAlign w:val="superscript"/>
      </w:rPr>
    </w:lvl>
    <w:lvl w:ilvl="1">
      <w:start w:val="1"/>
      <w:numFmt w:val="lowerLetter"/>
      <w:lvlText w:val="%2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57"/>
        </w:tabs>
        <w:ind w:left="363" w:hanging="363"/>
      </w:pPr>
      <w:rPr>
        <w:rFonts w:hint="eastAsia"/>
      </w:rPr>
    </w:lvl>
  </w:abstractNum>
  <w:abstractNum w:abstractNumId="3" w15:restartNumberingAfterBreak="0">
    <w:nsid w:val="0E0809D2"/>
    <w:multiLevelType w:val="multilevel"/>
    <w:tmpl w:val="0E0809D2"/>
    <w:lvl w:ilvl="0">
      <w:start w:val="1"/>
      <w:numFmt w:val="decimal"/>
      <w:lvlText w:val="%1)"/>
      <w:lvlJc w:val="left"/>
      <w:pPr>
        <w:tabs>
          <w:tab w:val="num" w:pos="900"/>
        </w:tabs>
        <w:ind w:left="90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320"/>
        </w:tabs>
        <w:ind w:left="1320" w:hanging="420"/>
      </w:pPr>
      <w:rPr>
        <w:rFonts w:hint="default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18EA740A"/>
    <w:multiLevelType w:val="multilevel"/>
    <w:tmpl w:val="18EA740A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D8231FF"/>
    <w:multiLevelType w:val="hybridMultilevel"/>
    <w:tmpl w:val="BC50C276"/>
    <w:lvl w:ilvl="0" w:tplc="8760FCF4">
      <w:start w:val="1"/>
      <w:numFmt w:val="decimal"/>
      <w:lvlText w:val="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6" w15:restartNumberingAfterBreak="0">
    <w:nsid w:val="1DBF583A"/>
    <w:multiLevelType w:val="multilevel"/>
    <w:tmpl w:val="1DBF583A"/>
    <w:lvl w:ilvl="0">
      <w:start w:val="1"/>
      <w:numFmt w:val="decimal"/>
      <w:pStyle w:val="ZSE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szCs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</w:abstractNum>
  <w:abstractNum w:abstractNumId="7" w15:restartNumberingAfterBreak="0">
    <w:nsid w:val="1FC91163"/>
    <w:multiLevelType w:val="multilevel"/>
    <w:tmpl w:val="1FC91163"/>
    <w:lvl w:ilvl="0">
      <w:start w:val="1"/>
      <w:numFmt w:val="decimal"/>
      <w:pStyle w:val="ZSC1"/>
      <w:suff w:val="nothing"/>
      <w:lvlText w:val="%1　"/>
      <w:lvlJc w:val="left"/>
      <w:pPr>
        <w:ind w:left="284" w:firstLine="0"/>
      </w:pPr>
      <w:rPr>
        <w:rFonts w:ascii="黑体" w:eastAsia="黑体" w:hAnsi="Times New Roman" w:hint="eastAsia"/>
        <w:b w:val="0"/>
        <w:i w:val="0"/>
        <w:color w:val="auto"/>
        <w:sz w:val="21"/>
        <w:szCs w:val="21"/>
      </w:rPr>
    </w:lvl>
    <w:lvl w:ilvl="1">
      <w:start w:val="1"/>
      <w:numFmt w:val="decimal"/>
      <w:pStyle w:val="ZSC2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1"/>
        <w:szCs w:val="21"/>
        <w:u w:val="none"/>
        <w:vertAlign w:val="baseline"/>
      </w:rPr>
    </w:lvl>
    <w:lvl w:ilvl="2">
      <w:start w:val="1"/>
      <w:numFmt w:val="decimal"/>
      <w:pStyle w:val="ZSC3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color w:val="auto"/>
        <w:sz w:val="21"/>
      </w:rPr>
    </w:lvl>
    <w:lvl w:ilvl="3">
      <w:start w:val="1"/>
      <w:numFmt w:val="decimal"/>
      <w:pStyle w:val="ZSC4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ZSC5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ZSC6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8" w15:restartNumberingAfterBreak="0">
    <w:nsid w:val="2A8F7113"/>
    <w:multiLevelType w:val="multilevel"/>
    <w:tmpl w:val="2A8F7113"/>
    <w:lvl w:ilvl="0">
      <w:start w:val="1"/>
      <w:numFmt w:val="upperLetter"/>
      <w:pStyle w:val="ZSH"/>
      <w:suff w:val="space"/>
      <w:lvlText w:val="%1"/>
      <w:lvlJc w:val="left"/>
      <w:pPr>
        <w:ind w:left="623" w:hanging="425"/>
      </w:pPr>
      <w:rPr>
        <w:rFonts w:hint="eastAsia"/>
      </w:rPr>
    </w:lvl>
    <w:lvl w:ilvl="1">
      <w:start w:val="1"/>
      <w:numFmt w:val="decimal"/>
      <w:pStyle w:val="ZSH0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9" w15:restartNumberingAfterBreak="0">
    <w:nsid w:val="2C5917C3"/>
    <w:multiLevelType w:val="multilevel"/>
    <w:tmpl w:val="2C5917C3"/>
    <w:lvl w:ilvl="0">
      <w:start w:val="1"/>
      <w:numFmt w:val="none"/>
      <w:pStyle w:val="ZSA"/>
      <w:suff w:val="nothing"/>
      <w:lvlText w:val="%1——"/>
      <w:lvlJc w:val="left"/>
      <w:pPr>
        <w:ind w:left="833" w:hanging="408"/>
      </w:pPr>
      <w:rPr>
        <w:rFonts w:hint="eastAsia"/>
      </w:rPr>
    </w:lvl>
    <w:lvl w:ilvl="1">
      <w:start w:val="1"/>
      <w:numFmt w:val="bullet"/>
      <w:pStyle w:val="ZSB1"/>
      <w:lvlText w:val=""/>
      <w:lvlJc w:val="left"/>
      <w:pPr>
        <w:tabs>
          <w:tab w:val="left" w:pos="760"/>
        </w:tabs>
        <w:ind w:left="1264" w:hanging="413"/>
      </w:pPr>
      <w:rPr>
        <w:rFonts w:ascii="Symbol" w:hAnsi="Symbol" w:hint="default"/>
        <w:i w:val="0"/>
        <w:color w:val="auto"/>
      </w:rPr>
    </w:lvl>
    <w:lvl w:ilvl="2">
      <w:start w:val="1"/>
      <w:numFmt w:val="bullet"/>
      <w:pStyle w:val="ZSB2"/>
      <w:lvlText w:val=""/>
      <w:lvlJc w:val="left"/>
      <w:pPr>
        <w:tabs>
          <w:tab w:val="left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10" w15:restartNumberingAfterBreak="0">
    <w:nsid w:val="36F470DC"/>
    <w:multiLevelType w:val="multilevel"/>
    <w:tmpl w:val="36F470DC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D733618"/>
    <w:multiLevelType w:val="multilevel"/>
    <w:tmpl w:val="3D733618"/>
    <w:lvl w:ilvl="0">
      <w:start w:val="1"/>
      <w:numFmt w:val="decimal"/>
      <w:pStyle w:val="a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12" w15:restartNumberingAfterBreak="0">
    <w:nsid w:val="4043EFB1"/>
    <w:multiLevelType w:val="multilevel"/>
    <w:tmpl w:val="4043EFB1"/>
    <w:lvl w:ilvl="0">
      <w:start w:val="1"/>
      <w:numFmt w:val="lowerLetter"/>
      <w:pStyle w:val="a0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Ansi="宋体" w:cs="宋体" w:hint="eastAsia"/>
        <w:b w:val="0"/>
        <w:sz w:val="20"/>
        <w:szCs w:val="21"/>
      </w:rPr>
    </w:lvl>
    <w:lvl w:ilvl="1">
      <w:start w:val="1"/>
      <w:numFmt w:val="decimal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cs="宋体" w:hint="eastAsia"/>
        <w:b w:val="0"/>
        <w:color w:val="auto"/>
        <w:sz w:val="20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cs="宋体" w:hint="eastAsia"/>
        <w:b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</w:lvl>
    <w:lvl w:ilvl="4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</w:lvl>
  </w:abstractNum>
  <w:abstractNum w:abstractNumId="13" w15:restartNumberingAfterBreak="0">
    <w:nsid w:val="44C50F90"/>
    <w:multiLevelType w:val="multilevel"/>
    <w:tmpl w:val="44C50F90"/>
    <w:lvl w:ilvl="0">
      <w:start w:val="1"/>
      <w:numFmt w:val="lowerLetter"/>
      <w:pStyle w:val="ZSB10"/>
      <w:lvlText w:val="%1)"/>
      <w:lvlJc w:val="left"/>
      <w:pPr>
        <w:tabs>
          <w:tab w:val="left" w:pos="840"/>
        </w:tabs>
        <w:ind w:left="839" w:hanging="41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decimal"/>
      <w:pStyle w:val="ZSB20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>
      <w:start w:val="1"/>
      <w:numFmt w:val="decimal"/>
      <w:pStyle w:val="ZSB3"/>
      <w:lvlText w:val="(%3)"/>
      <w:lvlJc w:val="left"/>
      <w:pPr>
        <w:tabs>
          <w:tab w:val="left" w:pos="0"/>
        </w:tabs>
        <w:ind w:left="1679" w:hanging="420"/>
      </w:pPr>
      <w:rPr>
        <w:rFonts w:ascii="宋体" w:eastAsia="宋体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14" w15:restartNumberingAfterBreak="0">
    <w:nsid w:val="4624200F"/>
    <w:multiLevelType w:val="multilevel"/>
    <w:tmpl w:val="4624200F"/>
    <w:lvl w:ilvl="0">
      <w:start w:val="1"/>
      <w:numFmt w:val="decimal"/>
      <w:pStyle w:val="ZSD1"/>
      <w:lvlText w:val="%1）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4AD50A32"/>
    <w:multiLevelType w:val="multilevel"/>
    <w:tmpl w:val="4AD50A32"/>
    <w:lvl w:ilvl="0">
      <w:start w:val="1"/>
      <w:numFmt w:val="decimal"/>
      <w:lvlText w:val="图%1."/>
      <w:lvlJc w:val="left"/>
      <w:pPr>
        <w:ind w:left="3657" w:hanging="113"/>
      </w:pPr>
      <w:rPr>
        <w:rFonts w:hint="eastAsia"/>
        <w:sz w:val="21"/>
        <w:szCs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upperLetter"/>
      <w:lvlText w:val="%4、"/>
      <w:lvlJc w:val="left"/>
      <w:pPr>
        <w:ind w:left="1680" w:hanging="420"/>
      </w:pPr>
      <w:rPr>
        <w:rFonts w:hint="default"/>
      </w:rPr>
    </w:lvl>
    <w:lvl w:ilvl="4">
      <w:start w:val="1"/>
      <w:numFmt w:val="decimal"/>
      <w:lvlText w:val="%5）"/>
      <w:lvlJc w:val="left"/>
      <w:pPr>
        <w:ind w:left="2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0B55DC2"/>
    <w:multiLevelType w:val="multilevel"/>
    <w:tmpl w:val="60B55DC2"/>
    <w:lvl w:ilvl="0">
      <w:start w:val="1"/>
      <w:numFmt w:val="upperLetter"/>
      <w:pStyle w:val="ZSH1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>
      <w:start w:val="1"/>
      <w:numFmt w:val="decimal"/>
      <w:pStyle w:val="ZSH2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17" w15:restartNumberingAfterBreak="0">
    <w:nsid w:val="646260FA"/>
    <w:multiLevelType w:val="multilevel"/>
    <w:tmpl w:val="646260FA"/>
    <w:lvl w:ilvl="0">
      <w:start w:val="1"/>
      <w:numFmt w:val="decimal"/>
      <w:pStyle w:val="ZSD0"/>
      <w:suff w:val="nothing"/>
      <w:lvlText w:val="表%1　"/>
      <w:lvlJc w:val="left"/>
      <w:pPr>
        <w:ind w:left="3970" w:firstLine="0"/>
      </w:pPr>
      <w:rPr>
        <w:rFonts w:ascii="黑体" w:eastAsia="黑体" w:hAnsi="Times New Roman" w:hint="eastAsia"/>
        <w:b w:val="0"/>
        <w:i w:val="0"/>
        <w:color w:val="auto"/>
        <w:sz w:val="21"/>
        <w:lang w:val="en-US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426"/>
        </w:tabs>
        <w:ind w:left="42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992"/>
        </w:tabs>
        <w:ind w:left="99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559"/>
        </w:tabs>
        <w:ind w:left="155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2268"/>
        </w:tabs>
        <w:ind w:left="226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2835"/>
        </w:tabs>
        <w:ind w:left="283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3402"/>
        </w:tabs>
        <w:ind w:left="340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110"/>
        </w:tabs>
        <w:ind w:left="4110" w:hanging="1700"/>
      </w:pPr>
      <w:rPr>
        <w:rFonts w:hint="eastAsia"/>
      </w:rPr>
    </w:lvl>
  </w:abstractNum>
  <w:abstractNum w:abstractNumId="18" w15:restartNumberingAfterBreak="0">
    <w:nsid w:val="657D3FBC"/>
    <w:multiLevelType w:val="multilevel"/>
    <w:tmpl w:val="657D3FBC"/>
    <w:lvl w:ilvl="0">
      <w:start w:val="1"/>
      <w:numFmt w:val="upperLetter"/>
      <w:pStyle w:val="ZSF"/>
      <w:suff w:val="nothing"/>
      <w:lvlText w:val="附　录　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decimal"/>
      <w:pStyle w:val="ZSG1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ZSG2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ZSG3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ZSG4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ZSG5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ZSG6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9" w15:restartNumberingAfterBreak="0">
    <w:nsid w:val="6B9D2FD2"/>
    <w:multiLevelType w:val="multilevel"/>
    <w:tmpl w:val="6B9D2FD2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CE96C0E"/>
    <w:multiLevelType w:val="multilevel"/>
    <w:tmpl w:val="6CE96C0E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CEA2025"/>
    <w:multiLevelType w:val="multilevel"/>
    <w:tmpl w:val="6CEA2025"/>
    <w:lvl w:ilvl="0">
      <w:start w:val="1"/>
      <w:numFmt w:val="none"/>
      <w:pStyle w:val="a1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2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3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4"/>
      <w:suff w:val="nothing"/>
      <w:lvlText w:val="%1%2.%3.%4　"/>
      <w:lvlJc w:val="left"/>
      <w:pPr>
        <w:ind w:left="5529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5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6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7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2" w15:restartNumberingAfterBreak="0">
    <w:nsid w:val="6E00420E"/>
    <w:multiLevelType w:val="hybridMultilevel"/>
    <w:tmpl w:val="D33A12C8"/>
    <w:lvl w:ilvl="0" w:tplc="F94690A4">
      <w:numFmt w:val="decimal"/>
      <w:suff w:val="nothing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16909FF"/>
    <w:multiLevelType w:val="multilevel"/>
    <w:tmpl w:val="716909FF"/>
    <w:lvl w:ilvl="0">
      <w:start w:val="1"/>
      <w:numFmt w:val="decimal"/>
      <w:pStyle w:val="adai"/>
      <w:lvlText w:val="表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left" w:pos="420"/>
        </w:tabs>
        <w:ind w:left="0" w:firstLine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 w15:restartNumberingAfterBreak="0">
    <w:nsid w:val="736F2B67"/>
    <w:multiLevelType w:val="hybridMultilevel"/>
    <w:tmpl w:val="7FAEA10C"/>
    <w:lvl w:ilvl="0" w:tplc="B72A406C">
      <w:numFmt w:val="decimal"/>
      <w:suff w:val="nothing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CE36EA5"/>
    <w:multiLevelType w:val="multilevel"/>
    <w:tmpl w:val="7CE36EA5"/>
    <w:lvl w:ilvl="0">
      <w:start w:val="1"/>
      <w:numFmt w:val="lowerLetter"/>
      <w:lvlText w:val="%1)"/>
      <w:lvlJc w:val="left"/>
      <w:pPr>
        <w:ind w:left="840" w:hanging="420"/>
      </w:pPr>
      <w:rPr>
        <w:rFonts w:hint="default"/>
        <w:color w:val="auto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200240886">
    <w:abstractNumId w:val="0"/>
  </w:num>
  <w:num w:numId="2" w16cid:durableId="1611622361">
    <w:abstractNumId w:val="11"/>
  </w:num>
  <w:num w:numId="3" w16cid:durableId="1349873656">
    <w:abstractNumId w:val="7"/>
  </w:num>
  <w:num w:numId="4" w16cid:durableId="698699630">
    <w:abstractNumId w:val="9"/>
  </w:num>
  <w:num w:numId="5" w16cid:durableId="92019027">
    <w:abstractNumId w:val="13"/>
  </w:num>
  <w:num w:numId="6" w16cid:durableId="413011298">
    <w:abstractNumId w:val="6"/>
  </w:num>
  <w:num w:numId="7" w16cid:durableId="1520659770">
    <w:abstractNumId w:val="18"/>
  </w:num>
  <w:num w:numId="8" w16cid:durableId="1085148868">
    <w:abstractNumId w:val="16"/>
  </w:num>
  <w:num w:numId="9" w16cid:durableId="925504588">
    <w:abstractNumId w:val="14"/>
  </w:num>
  <w:num w:numId="10" w16cid:durableId="1595238837">
    <w:abstractNumId w:val="8"/>
  </w:num>
  <w:num w:numId="11" w16cid:durableId="952828238">
    <w:abstractNumId w:val="2"/>
  </w:num>
  <w:num w:numId="12" w16cid:durableId="894127117">
    <w:abstractNumId w:val="17"/>
  </w:num>
  <w:num w:numId="13" w16cid:durableId="1383141853">
    <w:abstractNumId w:val="21"/>
  </w:num>
  <w:num w:numId="14" w16cid:durableId="1828592910">
    <w:abstractNumId w:val="23"/>
  </w:num>
  <w:num w:numId="15" w16cid:durableId="372385546">
    <w:abstractNumId w:val="12"/>
  </w:num>
  <w:num w:numId="16" w16cid:durableId="1424762843">
    <w:abstractNumId w:val="15"/>
  </w:num>
  <w:num w:numId="17" w16cid:durableId="1709257328">
    <w:abstractNumId w:val="25"/>
  </w:num>
  <w:num w:numId="18" w16cid:durableId="2157069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0314229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51389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42872378">
    <w:abstractNumId w:val="4"/>
  </w:num>
  <w:num w:numId="22" w16cid:durableId="2417183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504678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61315619">
    <w:abstractNumId w:val="10"/>
  </w:num>
  <w:num w:numId="25" w16cid:durableId="420881415">
    <w:abstractNumId w:val="20"/>
  </w:num>
  <w:num w:numId="26" w16cid:durableId="137919857">
    <w:abstractNumId w:val="19"/>
  </w:num>
  <w:num w:numId="27" w16cid:durableId="1508246982">
    <w:abstractNumId w:val="3"/>
  </w:num>
  <w:num w:numId="28" w16cid:durableId="611011815">
    <w:abstractNumId w:val="12"/>
  </w:num>
  <w:num w:numId="29" w16cid:durableId="267931247">
    <w:abstractNumId w:val="5"/>
  </w:num>
  <w:num w:numId="30" w16cid:durableId="322246775">
    <w:abstractNumId w:val="1"/>
  </w:num>
  <w:num w:numId="31" w16cid:durableId="1330525618">
    <w:abstractNumId w:val="17"/>
  </w:num>
  <w:num w:numId="32" w16cid:durableId="792865536">
    <w:abstractNumId w:val="17"/>
  </w:num>
  <w:num w:numId="33" w16cid:durableId="45541828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17010147">
    <w:abstractNumId w:val="7"/>
  </w:num>
  <w:num w:numId="35" w16cid:durableId="1042173796">
    <w:abstractNumId w:val="24"/>
  </w:num>
  <w:num w:numId="36" w16cid:durableId="135418451">
    <w:abstractNumId w:val="22"/>
  </w:num>
  <w:num w:numId="37" w16cid:durableId="711610821">
    <w:abstractNumId w:val="17"/>
  </w:num>
  <w:num w:numId="38" w16cid:durableId="433668146">
    <w:abstractNumId w:val="17"/>
  </w:num>
  <w:num w:numId="39" w16cid:durableId="385764560">
    <w:abstractNumId w:val="17"/>
  </w:num>
  <w:num w:numId="40" w16cid:durableId="1037467536">
    <w:abstractNumId w:val="17"/>
  </w:num>
  <w:num w:numId="41" w16cid:durableId="1786002375">
    <w:abstractNumId w:val="1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2B"/>
    <w:rsid w:val="00000244"/>
    <w:rsid w:val="0000185F"/>
    <w:rsid w:val="0000273A"/>
    <w:rsid w:val="0000586F"/>
    <w:rsid w:val="00006A26"/>
    <w:rsid w:val="000108C1"/>
    <w:rsid w:val="000126D1"/>
    <w:rsid w:val="00013909"/>
    <w:rsid w:val="00013B1A"/>
    <w:rsid w:val="00013D86"/>
    <w:rsid w:val="00013E02"/>
    <w:rsid w:val="0001407D"/>
    <w:rsid w:val="000143F8"/>
    <w:rsid w:val="00014466"/>
    <w:rsid w:val="00015323"/>
    <w:rsid w:val="000154DB"/>
    <w:rsid w:val="0002143C"/>
    <w:rsid w:val="0002439E"/>
    <w:rsid w:val="00024B24"/>
    <w:rsid w:val="000253C5"/>
    <w:rsid w:val="00025A65"/>
    <w:rsid w:val="00026A29"/>
    <w:rsid w:val="00026C31"/>
    <w:rsid w:val="00027280"/>
    <w:rsid w:val="00027D02"/>
    <w:rsid w:val="000316A7"/>
    <w:rsid w:val="000320A7"/>
    <w:rsid w:val="0003328B"/>
    <w:rsid w:val="0003381D"/>
    <w:rsid w:val="00035925"/>
    <w:rsid w:val="00037056"/>
    <w:rsid w:val="00042E2F"/>
    <w:rsid w:val="000432D2"/>
    <w:rsid w:val="00043C58"/>
    <w:rsid w:val="00043D79"/>
    <w:rsid w:val="000447B5"/>
    <w:rsid w:val="0004556D"/>
    <w:rsid w:val="00045C72"/>
    <w:rsid w:val="00045CE9"/>
    <w:rsid w:val="000466D3"/>
    <w:rsid w:val="00047647"/>
    <w:rsid w:val="000511BF"/>
    <w:rsid w:val="00051992"/>
    <w:rsid w:val="00051C29"/>
    <w:rsid w:val="00052182"/>
    <w:rsid w:val="000542A1"/>
    <w:rsid w:val="00055FAA"/>
    <w:rsid w:val="00055FE9"/>
    <w:rsid w:val="00064154"/>
    <w:rsid w:val="000646F9"/>
    <w:rsid w:val="000652EE"/>
    <w:rsid w:val="00067CDF"/>
    <w:rsid w:val="00070D80"/>
    <w:rsid w:val="000711D8"/>
    <w:rsid w:val="00074FBE"/>
    <w:rsid w:val="00075384"/>
    <w:rsid w:val="00075A6B"/>
    <w:rsid w:val="00080E39"/>
    <w:rsid w:val="00081679"/>
    <w:rsid w:val="000826A4"/>
    <w:rsid w:val="00083A09"/>
    <w:rsid w:val="00083C79"/>
    <w:rsid w:val="0009005E"/>
    <w:rsid w:val="00091031"/>
    <w:rsid w:val="00091730"/>
    <w:rsid w:val="00092857"/>
    <w:rsid w:val="00092934"/>
    <w:rsid w:val="00092C4C"/>
    <w:rsid w:val="000960ED"/>
    <w:rsid w:val="000965C2"/>
    <w:rsid w:val="000978C9"/>
    <w:rsid w:val="000A13DA"/>
    <w:rsid w:val="000A1C53"/>
    <w:rsid w:val="000A20A9"/>
    <w:rsid w:val="000A2578"/>
    <w:rsid w:val="000A48B1"/>
    <w:rsid w:val="000A4B76"/>
    <w:rsid w:val="000B02CC"/>
    <w:rsid w:val="000B0F0B"/>
    <w:rsid w:val="000B26F4"/>
    <w:rsid w:val="000B3143"/>
    <w:rsid w:val="000B3C37"/>
    <w:rsid w:val="000B7061"/>
    <w:rsid w:val="000B744F"/>
    <w:rsid w:val="000C1440"/>
    <w:rsid w:val="000C4B24"/>
    <w:rsid w:val="000C6B05"/>
    <w:rsid w:val="000C6DD6"/>
    <w:rsid w:val="000C73D4"/>
    <w:rsid w:val="000D1B40"/>
    <w:rsid w:val="000D226E"/>
    <w:rsid w:val="000D3D4C"/>
    <w:rsid w:val="000D3DDF"/>
    <w:rsid w:val="000D45BF"/>
    <w:rsid w:val="000D4F51"/>
    <w:rsid w:val="000D61B8"/>
    <w:rsid w:val="000D718B"/>
    <w:rsid w:val="000E0C46"/>
    <w:rsid w:val="000E636B"/>
    <w:rsid w:val="000F030C"/>
    <w:rsid w:val="000F07E7"/>
    <w:rsid w:val="000F129C"/>
    <w:rsid w:val="000F283A"/>
    <w:rsid w:val="000F453E"/>
    <w:rsid w:val="000F45BE"/>
    <w:rsid w:val="00100153"/>
    <w:rsid w:val="00102D2B"/>
    <w:rsid w:val="001048A5"/>
    <w:rsid w:val="0010494F"/>
    <w:rsid w:val="00104BF6"/>
    <w:rsid w:val="001056DE"/>
    <w:rsid w:val="00105FC9"/>
    <w:rsid w:val="00111A81"/>
    <w:rsid w:val="001124C0"/>
    <w:rsid w:val="00115C26"/>
    <w:rsid w:val="00115CAC"/>
    <w:rsid w:val="001163BB"/>
    <w:rsid w:val="00117000"/>
    <w:rsid w:val="00117DC3"/>
    <w:rsid w:val="00117DD0"/>
    <w:rsid w:val="001211E9"/>
    <w:rsid w:val="00123B9F"/>
    <w:rsid w:val="00125A2F"/>
    <w:rsid w:val="00126788"/>
    <w:rsid w:val="00131280"/>
    <w:rsid w:val="0013175F"/>
    <w:rsid w:val="001328FB"/>
    <w:rsid w:val="001336BF"/>
    <w:rsid w:val="0013686B"/>
    <w:rsid w:val="00136A24"/>
    <w:rsid w:val="00136A94"/>
    <w:rsid w:val="001429FA"/>
    <w:rsid w:val="001438B1"/>
    <w:rsid w:val="00143B61"/>
    <w:rsid w:val="00144F71"/>
    <w:rsid w:val="00146B8E"/>
    <w:rsid w:val="0014726C"/>
    <w:rsid w:val="001510A7"/>
    <w:rsid w:val="001512AE"/>
    <w:rsid w:val="001512B4"/>
    <w:rsid w:val="00151468"/>
    <w:rsid w:val="001521E5"/>
    <w:rsid w:val="001534CA"/>
    <w:rsid w:val="0015471D"/>
    <w:rsid w:val="00156627"/>
    <w:rsid w:val="00156A1C"/>
    <w:rsid w:val="001606DA"/>
    <w:rsid w:val="0016196F"/>
    <w:rsid w:val="001620A5"/>
    <w:rsid w:val="001622CB"/>
    <w:rsid w:val="00163C70"/>
    <w:rsid w:val="00163CAE"/>
    <w:rsid w:val="00164BC1"/>
    <w:rsid w:val="00164E53"/>
    <w:rsid w:val="00166703"/>
    <w:rsid w:val="0016699D"/>
    <w:rsid w:val="001703DD"/>
    <w:rsid w:val="001708E0"/>
    <w:rsid w:val="0017230C"/>
    <w:rsid w:val="001740AD"/>
    <w:rsid w:val="00174CCF"/>
    <w:rsid w:val="00175159"/>
    <w:rsid w:val="00175F53"/>
    <w:rsid w:val="001760FA"/>
    <w:rsid w:val="00176208"/>
    <w:rsid w:val="0017646C"/>
    <w:rsid w:val="0017740B"/>
    <w:rsid w:val="0018211B"/>
    <w:rsid w:val="001829FB"/>
    <w:rsid w:val="00182CC8"/>
    <w:rsid w:val="0018379E"/>
    <w:rsid w:val="00183B90"/>
    <w:rsid w:val="001840D3"/>
    <w:rsid w:val="00186928"/>
    <w:rsid w:val="001900F8"/>
    <w:rsid w:val="00190354"/>
    <w:rsid w:val="00191258"/>
    <w:rsid w:val="001913C1"/>
    <w:rsid w:val="00191CF8"/>
    <w:rsid w:val="00192680"/>
    <w:rsid w:val="00192748"/>
    <w:rsid w:val="0019286A"/>
    <w:rsid w:val="00192C64"/>
    <w:rsid w:val="00193037"/>
    <w:rsid w:val="00193A2C"/>
    <w:rsid w:val="00197267"/>
    <w:rsid w:val="001A0AD6"/>
    <w:rsid w:val="001A1110"/>
    <w:rsid w:val="001A1443"/>
    <w:rsid w:val="001A191E"/>
    <w:rsid w:val="001A22C1"/>
    <w:rsid w:val="001A288E"/>
    <w:rsid w:val="001A36E3"/>
    <w:rsid w:val="001A3895"/>
    <w:rsid w:val="001A5302"/>
    <w:rsid w:val="001A6502"/>
    <w:rsid w:val="001A687B"/>
    <w:rsid w:val="001B14B7"/>
    <w:rsid w:val="001B1C03"/>
    <w:rsid w:val="001B6DC2"/>
    <w:rsid w:val="001B7F76"/>
    <w:rsid w:val="001C0B4F"/>
    <w:rsid w:val="001C149C"/>
    <w:rsid w:val="001C21AC"/>
    <w:rsid w:val="001C38B0"/>
    <w:rsid w:val="001C47BA"/>
    <w:rsid w:val="001C59EA"/>
    <w:rsid w:val="001C5A45"/>
    <w:rsid w:val="001C5AFF"/>
    <w:rsid w:val="001C65D5"/>
    <w:rsid w:val="001D211C"/>
    <w:rsid w:val="001D406C"/>
    <w:rsid w:val="001D41EE"/>
    <w:rsid w:val="001D47E2"/>
    <w:rsid w:val="001D52DD"/>
    <w:rsid w:val="001D7736"/>
    <w:rsid w:val="001E0380"/>
    <w:rsid w:val="001E13B1"/>
    <w:rsid w:val="001E5104"/>
    <w:rsid w:val="001E5F9E"/>
    <w:rsid w:val="001E632F"/>
    <w:rsid w:val="001E773D"/>
    <w:rsid w:val="001F00D4"/>
    <w:rsid w:val="001F02E0"/>
    <w:rsid w:val="001F3A19"/>
    <w:rsid w:val="001F3E75"/>
    <w:rsid w:val="001F4B9E"/>
    <w:rsid w:val="001F59E7"/>
    <w:rsid w:val="001F631D"/>
    <w:rsid w:val="001F7952"/>
    <w:rsid w:val="0020167C"/>
    <w:rsid w:val="00203829"/>
    <w:rsid w:val="00204407"/>
    <w:rsid w:val="00206A0C"/>
    <w:rsid w:val="00206B42"/>
    <w:rsid w:val="00207082"/>
    <w:rsid w:val="00207C8D"/>
    <w:rsid w:val="00210A9D"/>
    <w:rsid w:val="00212E32"/>
    <w:rsid w:val="00212E5F"/>
    <w:rsid w:val="00212EEE"/>
    <w:rsid w:val="00214FF0"/>
    <w:rsid w:val="0021567D"/>
    <w:rsid w:val="00217143"/>
    <w:rsid w:val="00217384"/>
    <w:rsid w:val="0021772D"/>
    <w:rsid w:val="002206A6"/>
    <w:rsid w:val="0022294C"/>
    <w:rsid w:val="002239D1"/>
    <w:rsid w:val="00227D32"/>
    <w:rsid w:val="00231E7D"/>
    <w:rsid w:val="00233D40"/>
    <w:rsid w:val="00234467"/>
    <w:rsid w:val="00234B39"/>
    <w:rsid w:val="00234C99"/>
    <w:rsid w:val="00237D8D"/>
    <w:rsid w:val="002406B1"/>
    <w:rsid w:val="00240A2A"/>
    <w:rsid w:val="00240EC3"/>
    <w:rsid w:val="00240EFC"/>
    <w:rsid w:val="00241097"/>
    <w:rsid w:val="00241DA2"/>
    <w:rsid w:val="002421BA"/>
    <w:rsid w:val="00242FE0"/>
    <w:rsid w:val="0024526E"/>
    <w:rsid w:val="00247FEE"/>
    <w:rsid w:val="00250E7D"/>
    <w:rsid w:val="00251189"/>
    <w:rsid w:val="002532A3"/>
    <w:rsid w:val="002537F2"/>
    <w:rsid w:val="002565D5"/>
    <w:rsid w:val="00257B9A"/>
    <w:rsid w:val="0026080C"/>
    <w:rsid w:val="00261AC3"/>
    <w:rsid w:val="002622C0"/>
    <w:rsid w:val="00262620"/>
    <w:rsid w:val="002632CF"/>
    <w:rsid w:val="0026740B"/>
    <w:rsid w:val="00270590"/>
    <w:rsid w:val="00270729"/>
    <w:rsid w:val="002767DC"/>
    <w:rsid w:val="002778AE"/>
    <w:rsid w:val="00281A75"/>
    <w:rsid w:val="0028269A"/>
    <w:rsid w:val="00283590"/>
    <w:rsid w:val="002841B6"/>
    <w:rsid w:val="002850A1"/>
    <w:rsid w:val="00286973"/>
    <w:rsid w:val="002871A6"/>
    <w:rsid w:val="002907A2"/>
    <w:rsid w:val="00290B17"/>
    <w:rsid w:val="00291FD0"/>
    <w:rsid w:val="00294DBB"/>
    <w:rsid w:val="00294E70"/>
    <w:rsid w:val="00295BEE"/>
    <w:rsid w:val="00296111"/>
    <w:rsid w:val="0029647E"/>
    <w:rsid w:val="00296CA0"/>
    <w:rsid w:val="002A058F"/>
    <w:rsid w:val="002A090F"/>
    <w:rsid w:val="002A0F86"/>
    <w:rsid w:val="002A164C"/>
    <w:rsid w:val="002A1924"/>
    <w:rsid w:val="002A2C92"/>
    <w:rsid w:val="002A322C"/>
    <w:rsid w:val="002A6F80"/>
    <w:rsid w:val="002A7420"/>
    <w:rsid w:val="002A7BA5"/>
    <w:rsid w:val="002B000D"/>
    <w:rsid w:val="002B0F12"/>
    <w:rsid w:val="002B1308"/>
    <w:rsid w:val="002B13FC"/>
    <w:rsid w:val="002B29E4"/>
    <w:rsid w:val="002B3930"/>
    <w:rsid w:val="002B3D01"/>
    <w:rsid w:val="002B4554"/>
    <w:rsid w:val="002B6909"/>
    <w:rsid w:val="002B6CEE"/>
    <w:rsid w:val="002B7702"/>
    <w:rsid w:val="002B7911"/>
    <w:rsid w:val="002B7A5F"/>
    <w:rsid w:val="002C3567"/>
    <w:rsid w:val="002C37E3"/>
    <w:rsid w:val="002C3FF6"/>
    <w:rsid w:val="002C47B8"/>
    <w:rsid w:val="002C495F"/>
    <w:rsid w:val="002C5D6E"/>
    <w:rsid w:val="002C72D8"/>
    <w:rsid w:val="002D1176"/>
    <w:rsid w:val="002D1180"/>
    <w:rsid w:val="002D11FA"/>
    <w:rsid w:val="002D1902"/>
    <w:rsid w:val="002D4469"/>
    <w:rsid w:val="002D5B8D"/>
    <w:rsid w:val="002D6994"/>
    <w:rsid w:val="002D6F39"/>
    <w:rsid w:val="002D7389"/>
    <w:rsid w:val="002E0DDF"/>
    <w:rsid w:val="002E0E63"/>
    <w:rsid w:val="002E1258"/>
    <w:rsid w:val="002E1B30"/>
    <w:rsid w:val="002E1D63"/>
    <w:rsid w:val="002E2906"/>
    <w:rsid w:val="002E3473"/>
    <w:rsid w:val="002E4285"/>
    <w:rsid w:val="002E5635"/>
    <w:rsid w:val="002E64C3"/>
    <w:rsid w:val="002E6549"/>
    <w:rsid w:val="002E6A2C"/>
    <w:rsid w:val="002E71FC"/>
    <w:rsid w:val="002E7970"/>
    <w:rsid w:val="002F0874"/>
    <w:rsid w:val="002F1D8C"/>
    <w:rsid w:val="002F21DA"/>
    <w:rsid w:val="002F452A"/>
    <w:rsid w:val="00300732"/>
    <w:rsid w:val="00301F39"/>
    <w:rsid w:val="003020DE"/>
    <w:rsid w:val="00302712"/>
    <w:rsid w:val="003037DD"/>
    <w:rsid w:val="00303F88"/>
    <w:rsid w:val="0030411D"/>
    <w:rsid w:val="00306A4E"/>
    <w:rsid w:val="00306E16"/>
    <w:rsid w:val="00307D0C"/>
    <w:rsid w:val="00310E68"/>
    <w:rsid w:val="00311C9C"/>
    <w:rsid w:val="003131F8"/>
    <w:rsid w:val="00314387"/>
    <w:rsid w:val="0031505D"/>
    <w:rsid w:val="0031526F"/>
    <w:rsid w:val="00316244"/>
    <w:rsid w:val="003164F8"/>
    <w:rsid w:val="00320C37"/>
    <w:rsid w:val="00320FBD"/>
    <w:rsid w:val="00323284"/>
    <w:rsid w:val="00324387"/>
    <w:rsid w:val="003247F3"/>
    <w:rsid w:val="00325926"/>
    <w:rsid w:val="00327A8A"/>
    <w:rsid w:val="00327F0A"/>
    <w:rsid w:val="00330F04"/>
    <w:rsid w:val="0033185F"/>
    <w:rsid w:val="00332EFF"/>
    <w:rsid w:val="003347F6"/>
    <w:rsid w:val="00336610"/>
    <w:rsid w:val="00337AFB"/>
    <w:rsid w:val="003415CC"/>
    <w:rsid w:val="00341FDD"/>
    <w:rsid w:val="00342A37"/>
    <w:rsid w:val="00343F73"/>
    <w:rsid w:val="00345060"/>
    <w:rsid w:val="003467F9"/>
    <w:rsid w:val="00346F53"/>
    <w:rsid w:val="0035323B"/>
    <w:rsid w:val="003533DC"/>
    <w:rsid w:val="0035361A"/>
    <w:rsid w:val="00355849"/>
    <w:rsid w:val="00357AF4"/>
    <w:rsid w:val="003609D2"/>
    <w:rsid w:val="00362149"/>
    <w:rsid w:val="003637E1"/>
    <w:rsid w:val="00363BD4"/>
    <w:rsid w:val="00363F22"/>
    <w:rsid w:val="00365C5D"/>
    <w:rsid w:val="0036677B"/>
    <w:rsid w:val="00367A0A"/>
    <w:rsid w:val="0037069D"/>
    <w:rsid w:val="00371D9D"/>
    <w:rsid w:val="00373DFA"/>
    <w:rsid w:val="00374B62"/>
    <w:rsid w:val="00374E5F"/>
    <w:rsid w:val="00375564"/>
    <w:rsid w:val="00376009"/>
    <w:rsid w:val="0037621D"/>
    <w:rsid w:val="00376912"/>
    <w:rsid w:val="00377927"/>
    <w:rsid w:val="003779BF"/>
    <w:rsid w:val="0038024B"/>
    <w:rsid w:val="0038200A"/>
    <w:rsid w:val="0038239E"/>
    <w:rsid w:val="00383191"/>
    <w:rsid w:val="00383961"/>
    <w:rsid w:val="003862D8"/>
    <w:rsid w:val="00386C99"/>
    <w:rsid w:val="00386DED"/>
    <w:rsid w:val="00387E0F"/>
    <w:rsid w:val="00390AFB"/>
    <w:rsid w:val="003912E7"/>
    <w:rsid w:val="0039201A"/>
    <w:rsid w:val="003925DD"/>
    <w:rsid w:val="00392F5A"/>
    <w:rsid w:val="003935DE"/>
    <w:rsid w:val="00393947"/>
    <w:rsid w:val="00393DFE"/>
    <w:rsid w:val="003974B1"/>
    <w:rsid w:val="003A1E25"/>
    <w:rsid w:val="003A21AB"/>
    <w:rsid w:val="003A2275"/>
    <w:rsid w:val="003A3A93"/>
    <w:rsid w:val="003A5ED4"/>
    <w:rsid w:val="003A6A4F"/>
    <w:rsid w:val="003A7088"/>
    <w:rsid w:val="003A793E"/>
    <w:rsid w:val="003A7BF9"/>
    <w:rsid w:val="003B00DF"/>
    <w:rsid w:val="003B1275"/>
    <w:rsid w:val="003B1778"/>
    <w:rsid w:val="003B1B30"/>
    <w:rsid w:val="003B28EC"/>
    <w:rsid w:val="003B65E3"/>
    <w:rsid w:val="003B75C4"/>
    <w:rsid w:val="003C11CB"/>
    <w:rsid w:val="003C17F0"/>
    <w:rsid w:val="003C192B"/>
    <w:rsid w:val="003C4088"/>
    <w:rsid w:val="003C5125"/>
    <w:rsid w:val="003C75F3"/>
    <w:rsid w:val="003C78A3"/>
    <w:rsid w:val="003C7E49"/>
    <w:rsid w:val="003D0284"/>
    <w:rsid w:val="003D052C"/>
    <w:rsid w:val="003D0DA3"/>
    <w:rsid w:val="003D1474"/>
    <w:rsid w:val="003D24D8"/>
    <w:rsid w:val="003D271F"/>
    <w:rsid w:val="003D579E"/>
    <w:rsid w:val="003D7DBE"/>
    <w:rsid w:val="003E015A"/>
    <w:rsid w:val="003E163E"/>
    <w:rsid w:val="003E1867"/>
    <w:rsid w:val="003E2BDF"/>
    <w:rsid w:val="003E5729"/>
    <w:rsid w:val="003E6D6B"/>
    <w:rsid w:val="003F04D9"/>
    <w:rsid w:val="003F062F"/>
    <w:rsid w:val="003F2077"/>
    <w:rsid w:val="003F2137"/>
    <w:rsid w:val="003F411E"/>
    <w:rsid w:val="003F4EE0"/>
    <w:rsid w:val="003F5215"/>
    <w:rsid w:val="00400F3E"/>
    <w:rsid w:val="00400F66"/>
    <w:rsid w:val="00402153"/>
    <w:rsid w:val="00402FC1"/>
    <w:rsid w:val="0040452F"/>
    <w:rsid w:val="004045F1"/>
    <w:rsid w:val="004102F0"/>
    <w:rsid w:val="004131D8"/>
    <w:rsid w:val="00414138"/>
    <w:rsid w:val="00414E77"/>
    <w:rsid w:val="00416333"/>
    <w:rsid w:val="004165D7"/>
    <w:rsid w:val="004174EB"/>
    <w:rsid w:val="00417759"/>
    <w:rsid w:val="00425082"/>
    <w:rsid w:val="0042669C"/>
    <w:rsid w:val="00426BCF"/>
    <w:rsid w:val="00426EC0"/>
    <w:rsid w:val="00427F0E"/>
    <w:rsid w:val="00431DEB"/>
    <w:rsid w:val="0043301D"/>
    <w:rsid w:val="0043371B"/>
    <w:rsid w:val="004340EF"/>
    <w:rsid w:val="004353F1"/>
    <w:rsid w:val="00435928"/>
    <w:rsid w:val="00436C23"/>
    <w:rsid w:val="00440176"/>
    <w:rsid w:val="004419F1"/>
    <w:rsid w:val="00443AC7"/>
    <w:rsid w:val="00446B29"/>
    <w:rsid w:val="004477A7"/>
    <w:rsid w:val="004508AA"/>
    <w:rsid w:val="00453150"/>
    <w:rsid w:val="00453BE9"/>
    <w:rsid w:val="00453F9A"/>
    <w:rsid w:val="0045431F"/>
    <w:rsid w:val="00454E0C"/>
    <w:rsid w:val="00456957"/>
    <w:rsid w:val="00457FDD"/>
    <w:rsid w:val="00460102"/>
    <w:rsid w:val="004629C6"/>
    <w:rsid w:val="0046713C"/>
    <w:rsid w:val="00470236"/>
    <w:rsid w:val="00471E91"/>
    <w:rsid w:val="004731BA"/>
    <w:rsid w:val="004732A2"/>
    <w:rsid w:val="00474675"/>
    <w:rsid w:val="0047470C"/>
    <w:rsid w:val="00476A82"/>
    <w:rsid w:val="00480F77"/>
    <w:rsid w:val="00483E4D"/>
    <w:rsid w:val="00484A81"/>
    <w:rsid w:val="00485578"/>
    <w:rsid w:val="00485E02"/>
    <w:rsid w:val="00486ADA"/>
    <w:rsid w:val="00487176"/>
    <w:rsid w:val="004957FB"/>
    <w:rsid w:val="00495865"/>
    <w:rsid w:val="00496519"/>
    <w:rsid w:val="00497BCA"/>
    <w:rsid w:val="004A2359"/>
    <w:rsid w:val="004A2AAA"/>
    <w:rsid w:val="004A2E71"/>
    <w:rsid w:val="004A35F9"/>
    <w:rsid w:val="004A50DA"/>
    <w:rsid w:val="004A5B0A"/>
    <w:rsid w:val="004A5CB1"/>
    <w:rsid w:val="004A5F0D"/>
    <w:rsid w:val="004A6C07"/>
    <w:rsid w:val="004A7B88"/>
    <w:rsid w:val="004A7ED3"/>
    <w:rsid w:val="004B1E18"/>
    <w:rsid w:val="004B2210"/>
    <w:rsid w:val="004B24C1"/>
    <w:rsid w:val="004B2EE3"/>
    <w:rsid w:val="004B3379"/>
    <w:rsid w:val="004B4738"/>
    <w:rsid w:val="004B63E9"/>
    <w:rsid w:val="004B66E3"/>
    <w:rsid w:val="004B7201"/>
    <w:rsid w:val="004B7659"/>
    <w:rsid w:val="004C20D4"/>
    <w:rsid w:val="004C212C"/>
    <w:rsid w:val="004C292F"/>
    <w:rsid w:val="004C426E"/>
    <w:rsid w:val="004C58B1"/>
    <w:rsid w:val="004D0348"/>
    <w:rsid w:val="004D03A4"/>
    <w:rsid w:val="004D0B54"/>
    <w:rsid w:val="004D24D3"/>
    <w:rsid w:val="004D25FB"/>
    <w:rsid w:val="004D4B73"/>
    <w:rsid w:val="004D4C88"/>
    <w:rsid w:val="004D5A86"/>
    <w:rsid w:val="004D67B3"/>
    <w:rsid w:val="004E00A6"/>
    <w:rsid w:val="004E0721"/>
    <w:rsid w:val="004E0BB4"/>
    <w:rsid w:val="004E1398"/>
    <w:rsid w:val="004E3CBA"/>
    <w:rsid w:val="004E3DF7"/>
    <w:rsid w:val="004E4C31"/>
    <w:rsid w:val="004E77C8"/>
    <w:rsid w:val="004F0BC3"/>
    <w:rsid w:val="004F3360"/>
    <w:rsid w:val="004F572C"/>
    <w:rsid w:val="004F76A7"/>
    <w:rsid w:val="0050010E"/>
    <w:rsid w:val="005022AF"/>
    <w:rsid w:val="00502821"/>
    <w:rsid w:val="00503B16"/>
    <w:rsid w:val="00503B9D"/>
    <w:rsid w:val="00505DE2"/>
    <w:rsid w:val="00506891"/>
    <w:rsid w:val="00510280"/>
    <w:rsid w:val="00510A8E"/>
    <w:rsid w:val="00510E01"/>
    <w:rsid w:val="005116DE"/>
    <w:rsid w:val="005119F6"/>
    <w:rsid w:val="005135BB"/>
    <w:rsid w:val="00513D73"/>
    <w:rsid w:val="005141EE"/>
    <w:rsid w:val="00514A43"/>
    <w:rsid w:val="005174E5"/>
    <w:rsid w:val="00517C0A"/>
    <w:rsid w:val="00522393"/>
    <w:rsid w:val="00522620"/>
    <w:rsid w:val="005232F3"/>
    <w:rsid w:val="0052435C"/>
    <w:rsid w:val="00524632"/>
    <w:rsid w:val="00524ACC"/>
    <w:rsid w:val="00524AE8"/>
    <w:rsid w:val="00524E4F"/>
    <w:rsid w:val="00525656"/>
    <w:rsid w:val="005264F9"/>
    <w:rsid w:val="005273B8"/>
    <w:rsid w:val="00530D9B"/>
    <w:rsid w:val="00534C02"/>
    <w:rsid w:val="00534D5D"/>
    <w:rsid w:val="005354C8"/>
    <w:rsid w:val="00537A70"/>
    <w:rsid w:val="005401F5"/>
    <w:rsid w:val="005410B5"/>
    <w:rsid w:val="005419B1"/>
    <w:rsid w:val="0054264B"/>
    <w:rsid w:val="005431EC"/>
    <w:rsid w:val="00543786"/>
    <w:rsid w:val="005476C2"/>
    <w:rsid w:val="0055224D"/>
    <w:rsid w:val="00552DBE"/>
    <w:rsid w:val="005533D7"/>
    <w:rsid w:val="00554EEA"/>
    <w:rsid w:val="0055529D"/>
    <w:rsid w:val="00555A37"/>
    <w:rsid w:val="005567E0"/>
    <w:rsid w:val="0055698D"/>
    <w:rsid w:val="00560975"/>
    <w:rsid w:val="005633E8"/>
    <w:rsid w:val="00563CD3"/>
    <w:rsid w:val="00563E35"/>
    <w:rsid w:val="005644DA"/>
    <w:rsid w:val="005647FA"/>
    <w:rsid w:val="00564988"/>
    <w:rsid w:val="00565398"/>
    <w:rsid w:val="00565605"/>
    <w:rsid w:val="005661D2"/>
    <w:rsid w:val="00566746"/>
    <w:rsid w:val="0056712A"/>
    <w:rsid w:val="00567494"/>
    <w:rsid w:val="005677FC"/>
    <w:rsid w:val="005702FD"/>
    <w:rsid w:val="005703DE"/>
    <w:rsid w:val="00572595"/>
    <w:rsid w:val="00572AF7"/>
    <w:rsid w:val="005735AC"/>
    <w:rsid w:val="0057365C"/>
    <w:rsid w:val="00576BC3"/>
    <w:rsid w:val="00581B29"/>
    <w:rsid w:val="0058464E"/>
    <w:rsid w:val="005849F8"/>
    <w:rsid w:val="00585423"/>
    <w:rsid w:val="00585CA4"/>
    <w:rsid w:val="0059316C"/>
    <w:rsid w:val="00594132"/>
    <w:rsid w:val="00595A40"/>
    <w:rsid w:val="0059600D"/>
    <w:rsid w:val="00597FDF"/>
    <w:rsid w:val="005A01CB"/>
    <w:rsid w:val="005A2F61"/>
    <w:rsid w:val="005A50CD"/>
    <w:rsid w:val="005A58FF"/>
    <w:rsid w:val="005A5EAF"/>
    <w:rsid w:val="005A64C0"/>
    <w:rsid w:val="005A7314"/>
    <w:rsid w:val="005A79C0"/>
    <w:rsid w:val="005B03C5"/>
    <w:rsid w:val="005B0D7D"/>
    <w:rsid w:val="005B2068"/>
    <w:rsid w:val="005B2D88"/>
    <w:rsid w:val="005B3C11"/>
    <w:rsid w:val="005B3CDC"/>
    <w:rsid w:val="005B4C80"/>
    <w:rsid w:val="005B68BA"/>
    <w:rsid w:val="005C0646"/>
    <w:rsid w:val="005C09AB"/>
    <w:rsid w:val="005C0AE0"/>
    <w:rsid w:val="005C1C28"/>
    <w:rsid w:val="005C2540"/>
    <w:rsid w:val="005C2E96"/>
    <w:rsid w:val="005C2FF4"/>
    <w:rsid w:val="005C33A3"/>
    <w:rsid w:val="005C4B7C"/>
    <w:rsid w:val="005C6295"/>
    <w:rsid w:val="005C6DB5"/>
    <w:rsid w:val="005C6E00"/>
    <w:rsid w:val="005D0BD9"/>
    <w:rsid w:val="005D1A8F"/>
    <w:rsid w:val="005D1AC4"/>
    <w:rsid w:val="005D1DC6"/>
    <w:rsid w:val="005D2DFD"/>
    <w:rsid w:val="005D3C13"/>
    <w:rsid w:val="005D587E"/>
    <w:rsid w:val="005E135A"/>
    <w:rsid w:val="005E19E7"/>
    <w:rsid w:val="005E307A"/>
    <w:rsid w:val="005E3D54"/>
    <w:rsid w:val="005E4FB5"/>
    <w:rsid w:val="005E6531"/>
    <w:rsid w:val="005F5013"/>
    <w:rsid w:val="005F574C"/>
    <w:rsid w:val="00600773"/>
    <w:rsid w:val="006016C2"/>
    <w:rsid w:val="00607E2F"/>
    <w:rsid w:val="0061029A"/>
    <w:rsid w:val="006106FE"/>
    <w:rsid w:val="00611861"/>
    <w:rsid w:val="00611B18"/>
    <w:rsid w:val="006122D5"/>
    <w:rsid w:val="00613242"/>
    <w:rsid w:val="0061366A"/>
    <w:rsid w:val="0061414F"/>
    <w:rsid w:val="00614882"/>
    <w:rsid w:val="006151D3"/>
    <w:rsid w:val="0061599E"/>
    <w:rsid w:val="00615B86"/>
    <w:rsid w:val="0061716C"/>
    <w:rsid w:val="00617623"/>
    <w:rsid w:val="00621A5C"/>
    <w:rsid w:val="00621CB7"/>
    <w:rsid w:val="006224A0"/>
    <w:rsid w:val="00622ED8"/>
    <w:rsid w:val="0062308C"/>
    <w:rsid w:val="006243A1"/>
    <w:rsid w:val="0062452B"/>
    <w:rsid w:val="006251F6"/>
    <w:rsid w:val="006259EA"/>
    <w:rsid w:val="006264F4"/>
    <w:rsid w:val="00627A44"/>
    <w:rsid w:val="0063006F"/>
    <w:rsid w:val="0063045A"/>
    <w:rsid w:val="006320B5"/>
    <w:rsid w:val="00632E56"/>
    <w:rsid w:val="006352DD"/>
    <w:rsid w:val="00635A5F"/>
    <w:rsid w:val="00635CBA"/>
    <w:rsid w:val="00635E12"/>
    <w:rsid w:val="00640AE2"/>
    <w:rsid w:val="006430F5"/>
    <w:rsid w:val="006432D3"/>
    <w:rsid w:val="0064338B"/>
    <w:rsid w:val="006435C9"/>
    <w:rsid w:val="00644DB8"/>
    <w:rsid w:val="00646542"/>
    <w:rsid w:val="00646795"/>
    <w:rsid w:val="00646BB8"/>
    <w:rsid w:val="006504F4"/>
    <w:rsid w:val="00650B0B"/>
    <w:rsid w:val="00650DD3"/>
    <w:rsid w:val="00652EFA"/>
    <w:rsid w:val="00654BB4"/>
    <w:rsid w:val="00654BC9"/>
    <w:rsid w:val="00654E5A"/>
    <w:rsid w:val="006552FD"/>
    <w:rsid w:val="00657BC7"/>
    <w:rsid w:val="00657E7D"/>
    <w:rsid w:val="00663AF3"/>
    <w:rsid w:val="00663C6C"/>
    <w:rsid w:val="00664466"/>
    <w:rsid w:val="00664F1A"/>
    <w:rsid w:val="00665350"/>
    <w:rsid w:val="006660C2"/>
    <w:rsid w:val="00666B6C"/>
    <w:rsid w:val="00667A28"/>
    <w:rsid w:val="006701B6"/>
    <w:rsid w:val="006705DD"/>
    <w:rsid w:val="0067119A"/>
    <w:rsid w:val="00671454"/>
    <w:rsid w:val="00673C11"/>
    <w:rsid w:val="0068157C"/>
    <w:rsid w:val="00682682"/>
    <w:rsid w:val="00682692"/>
    <w:rsid w:val="00682702"/>
    <w:rsid w:val="00685000"/>
    <w:rsid w:val="00685238"/>
    <w:rsid w:val="00690E8F"/>
    <w:rsid w:val="00692368"/>
    <w:rsid w:val="006964B3"/>
    <w:rsid w:val="006A2EBC"/>
    <w:rsid w:val="006A32D5"/>
    <w:rsid w:val="006A36F3"/>
    <w:rsid w:val="006A5EA0"/>
    <w:rsid w:val="006A6DE6"/>
    <w:rsid w:val="006A6ED4"/>
    <w:rsid w:val="006A783B"/>
    <w:rsid w:val="006A7B33"/>
    <w:rsid w:val="006B343D"/>
    <w:rsid w:val="006B4E13"/>
    <w:rsid w:val="006B684D"/>
    <w:rsid w:val="006B6AB2"/>
    <w:rsid w:val="006B6B6C"/>
    <w:rsid w:val="006B75DD"/>
    <w:rsid w:val="006B7ECC"/>
    <w:rsid w:val="006C0237"/>
    <w:rsid w:val="006C116C"/>
    <w:rsid w:val="006C1441"/>
    <w:rsid w:val="006C17DE"/>
    <w:rsid w:val="006C1E05"/>
    <w:rsid w:val="006C5237"/>
    <w:rsid w:val="006C61AC"/>
    <w:rsid w:val="006C67E0"/>
    <w:rsid w:val="006C7494"/>
    <w:rsid w:val="006C7ABA"/>
    <w:rsid w:val="006D0D60"/>
    <w:rsid w:val="006D1122"/>
    <w:rsid w:val="006D3C00"/>
    <w:rsid w:val="006D5F6C"/>
    <w:rsid w:val="006D702C"/>
    <w:rsid w:val="006E00A1"/>
    <w:rsid w:val="006E3097"/>
    <w:rsid w:val="006E3675"/>
    <w:rsid w:val="006E4A7F"/>
    <w:rsid w:val="006E50EE"/>
    <w:rsid w:val="006E611C"/>
    <w:rsid w:val="006E6B91"/>
    <w:rsid w:val="006E7B2D"/>
    <w:rsid w:val="006F0E3A"/>
    <w:rsid w:val="006F1810"/>
    <w:rsid w:val="006F2389"/>
    <w:rsid w:val="006F2837"/>
    <w:rsid w:val="006F36DE"/>
    <w:rsid w:val="006F72F0"/>
    <w:rsid w:val="007008AE"/>
    <w:rsid w:val="00701DD8"/>
    <w:rsid w:val="00702A7C"/>
    <w:rsid w:val="00702AB3"/>
    <w:rsid w:val="00703A82"/>
    <w:rsid w:val="007042C5"/>
    <w:rsid w:val="00704DF6"/>
    <w:rsid w:val="0070651C"/>
    <w:rsid w:val="00706BD1"/>
    <w:rsid w:val="00706F51"/>
    <w:rsid w:val="007125A9"/>
    <w:rsid w:val="00712DB3"/>
    <w:rsid w:val="00713186"/>
    <w:rsid w:val="007132A3"/>
    <w:rsid w:val="00715500"/>
    <w:rsid w:val="00716421"/>
    <w:rsid w:val="00716C07"/>
    <w:rsid w:val="00722AD8"/>
    <w:rsid w:val="00724EFB"/>
    <w:rsid w:val="00725605"/>
    <w:rsid w:val="007320DB"/>
    <w:rsid w:val="00733562"/>
    <w:rsid w:val="007345EC"/>
    <w:rsid w:val="00735902"/>
    <w:rsid w:val="00737E1F"/>
    <w:rsid w:val="00740B6F"/>
    <w:rsid w:val="007419C3"/>
    <w:rsid w:val="00742835"/>
    <w:rsid w:val="00744534"/>
    <w:rsid w:val="00744620"/>
    <w:rsid w:val="007456CB"/>
    <w:rsid w:val="00745903"/>
    <w:rsid w:val="00746207"/>
    <w:rsid w:val="00746782"/>
    <w:rsid w:val="007467A7"/>
    <w:rsid w:val="007469DD"/>
    <w:rsid w:val="007473A4"/>
    <w:rsid w:val="0074741B"/>
    <w:rsid w:val="0074759E"/>
    <w:rsid w:val="007478EA"/>
    <w:rsid w:val="00751A91"/>
    <w:rsid w:val="0075263C"/>
    <w:rsid w:val="0075415C"/>
    <w:rsid w:val="00754CDB"/>
    <w:rsid w:val="00760670"/>
    <w:rsid w:val="00760915"/>
    <w:rsid w:val="00763502"/>
    <w:rsid w:val="00763693"/>
    <w:rsid w:val="00763860"/>
    <w:rsid w:val="00763E5C"/>
    <w:rsid w:val="00766FB1"/>
    <w:rsid w:val="00770C05"/>
    <w:rsid w:val="00771C41"/>
    <w:rsid w:val="007723DD"/>
    <w:rsid w:val="00780403"/>
    <w:rsid w:val="0078120A"/>
    <w:rsid w:val="00782178"/>
    <w:rsid w:val="00782961"/>
    <w:rsid w:val="00782CEA"/>
    <w:rsid w:val="00783CD9"/>
    <w:rsid w:val="00790A13"/>
    <w:rsid w:val="007913AB"/>
    <w:rsid w:val="007914F7"/>
    <w:rsid w:val="00791EF1"/>
    <w:rsid w:val="007926FF"/>
    <w:rsid w:val="00794531"/>
    <w:rsid w:val="00796AB0"/>
    <w:rsid w:val="00797654"/>
    <w:rsid w:val="007A1AA1"/>
    <w:rsid w:val="007A1B18"/>
    <w:rsid w:val="007A23C1"/>
    <w:rsid w:val="007A4899"/>
    <w:rsid w:val="007A4951"/>
    <w:rsid w:val="007A7A06"/>
    <w:rsid w:val="007B1625"/>
    <w:rsid w:val="007B5D5B"/>
    <w:rsid w:val="007B706E"/>
    <w:rsid w:val="007B7125"/>
    <w:rsid w:val="007B71EB"/>
    <w:rsid w:val="007B7EB7"/>
    <w:rsid w:val="007C10A4"/>
    <w:rsid w:val="007C15AA"/>
    <w:rsid w:val="007C21ED"/>
    <w:rsid w:val="007C23F7"/>
    <w:rsid w:val="007C5A6F"/>
    <w:rsid w:val="007C6205"/>
    <w:rsid w:val="007C686A"/>
    <w:rsid w:val="007C6E01"/>
    <w:rsid w:val="007C728E"/>
    <w:rsid w:val="007D01F7"/>
    <w:rsid w:val="007D02F6"/>
    <w:rsid w:val="007D1401"/>
    <w:rsid w:val="007D2C53"/>
    <w:rsid w:val="007D3D60"/>
    <w:rsid w:val="007D4C5B"/>
    <w:rsid w:val="007D5677"/>
    <w:rsid w:val="007D5D0D"/>
    <w:rsid w:val="007D653A"/>
    <w:rsid w:val="007D6B55"/>
    <w:rsid w:val="007D7A4C"/>
    <w:rsid w:val="007E133D"/>
    <w:rsid w:val="007E1980"/>
    <w:rsid w:val="007E2796"/>
    <w:rsid w:val="007E2AB3"/>
    <w:rsid w:val="007E357A"/>
    <w:rsid w:val="007E4B76"/>
    <w:rsid w:val="007E5BEA"/>
    <w:rsid w:val="007E5EA8"/>
    <w:rsid w:val="007E640B"/>
    <w:rsid w:val="007E7F65"/>
    <w:rsid w:val="007E7FDC"/>
    <w:rsid w:val="007F0CF1"/>
    <w:rsid w:val="007F0D5D"/>
    <w:rsid w:val="007F12A5"/>
    <w:rsid w:val="007F3C8F"/>
    <w:rsid w:val="007F49AE"/>
    <w:rsid w:val="007F4CF1"/>
    <w:rsid w:val="007F6C45"/>
    <w:rsid w:val="007F7417"/>
    <w:rsid w:val="007F758D"/>
    <w:rsid w:val="007F7D52"/>
    <w:rsid w:val="00800461"/>
    <w:rsid w:val="00801296"/>
    <w:rsid w:val="008014F9"/>
    <w:rsid w:val="00801890"/>
    <w:rsid w:val="008023DC"/>
    <w:rsid w:val="00806325"/>
    <w:rsid w:val="0080654C"/>
    <w:rsid w:val="00806907"/>
    <w:rsid w:val="00806F55"/>
    <w:rsid w:val="008071C6"/>
    <w:rsid w:val="00810EC8"/>
    <w:rsid w:val="00811206"/>
    <w:rsid w:val="00812875"/>
    <w:rsid w:val="00814461"/>
    <w:rsid w:val="00816225"/>
    <w:rsid w:val="00816824"/>
    <w:rsid w:val="00817A00"/>
    <w:rsid w:val="008201CF"/>
    <w:rsid w:val="00820434"/>
    <w:rsid w:val="00822815"/>
    <w:rsid w:val="00825A22"/>
    <w:rsid w:val="00827594"/>
    <w:rsid w:val="008275CF"/>
    <w:rsid w:val="00827B00"/>
    <w:rsid w:val="008305A4"/>
    <w:rsid w:val="008329DF"/>
    <w:rsid w:val="008331F3"/>
    <w:rsid w:val="00833CFD"/>
    <w:rsid w:val="00835DB3"/>
    <w:rsid w:val="0083617B"/>
    <w:rsid w:val="008371BD"/>
    <w:rsid w:val="00837FB6"/>
    <w:rsid w:val="00842D6F"/>
    <w:rsid w:val="00844430"/>
    <w:rsid w:val="00844C7D"/>
    <w:rsid w:val="008457E8"/>
    <w:rsid w:val="008504A8"/>
    <w:rsid w:val="008519FB"/>
    <w:rsid w:val="0085282E"/>
    <w:rsid w:val="008534BB"/>
    <w:rsid w:val="00860D0B"/>
    <w:rsid w:val="00861289"/>
    <w:rsid w:val="00861557"/>
    <w:rsid w:val="0086261A"/>
    <w:rsid w:val="0086398B"/>
    <w:rsid w:val="008641E9"/>
    <w:rsid w:val="00864737"/>
    <w:rsid w:val="00864AF2"/>
    <w:rsid w:val="00864B3C"/>
    <w:rsid w:val="00864F53"/>
    <w:rsid w:val="0086663A"/>
    <w:rsid w:val="0087198C"/>
    <w:rsid w:val="00872436"/>
    <w:rsid w:val="00872C1F"/>
    <w:rsid w:val="00873B42"/>
    <w:rsid w:val="008750B6"/>
    <w:rsid w:val="008774DD"/>
    <w:rsid w:val="00880E26"/>
    <w:rsid w:val="0088437A"/>
    <w:rsid w:val="008848CD"/>
    <w:rsid w:val="008854CF"/>
    <w:rsid w:val="008856D8"/>
    <w:rsid w:val="0088582D"/>
    <w:rsid w:val="00885DF9"/>
    <w:rsid w:val="00886AA0"/>
    <w:rsid w:val="00890C0A"/>
    <w:rsid w:val="008922D9"/>
    <w:rsid w:val="00892E82"/>
    <w:rsid w:val="008952AA"/>
    <w:rsid w:val="00895998"/>
    <w:rsid w:val="00897AE0"/>
    <w:rsid w:val="008A01E5"/>
    <w:rsid w:val="008A087D"/>
    <w:rsid w:val="008A145E"/>
    <w:rsid w:val="008A1A69"/>
    <w:rsid w:val="008A1C11"/>
    <w:rsid w:val="008A1DE1"/>
    <w:rsid w:val="008A2338"/>
    <w:rsid w:val="008A293F"/>
    <w:rsid w:val="008A419C"/>
    <w:rsid w:val="008A51F1"/>
    <w:rsid w:val="008A65F8"/>
    <w:rsid w:val="008A71F7"/>
    <w:rsid w:val="008B005A"/>
    <w:rsid w:val="008B41F1"/>
    <w:rsid w:val="008B46FA"/>
    <w:rsid w:val="008B664B"/>
    <w:rsid w:val="008B7F37"/>
    <w:rsid w:val="008C1B58"/>
    <w:rsid w:val="008C280E"/>
    <w:rsid w:val="008C39AE"/>
    <w:rsid w:val="008C4964"/>
    <w:rsid w:val="008C5658"/>
    <w:rsid w:val="008C590D"/>
    <w:rsid w:val="008D12BE"/>
    <w:rsid w:val="008D68FA"/>
    <w:rsid w:val="008E01DD"/>
    <w:rsid w:val="008E031B"/>
    <w:rsid w:val="008E2F88"/>
    <w:rsid w:val="008E3137"/>
    <w:rsid w:val="008E5767"/>
    <w:rsid w:val="008E6EFF"/>
    <w:rsid w:val="008E7029"/>
    <w:rsid w:val="008E7EF6"/>
    <w:rsid w:val="008F0331"/>
    <w:rsid w:val="008F0847"/>
    <w:rsid w:val="008F1F98"/>
    <w:rsid w:val="008F4701"/>
    <w:rsid w:val="008F50EC"/>
    <w:rsid w:val="008F62B4"/>
    <w:rsid w:val="008F63D7"/>
    <w:rsid w:val="008F6758"/>
    <w:rsid w:val="008F7809"/>
    <w:rsid w:val="008F794C"/>
    <w:rsid w:val="00900865"/>
    <w:rsid w:val="00902240"/>
    <w:rsid w:val="009022AD"/>
    <w:rsid w:val="00903FC1"/>
    <w:rsid w:val="009040DD"/>
    <w:rsid w:val="00904291"/>
    <w:rsid w:val="00904ED8"/>
    <w:rsid w:val="00905B47"/>
    <w:rsid w:val="00907698"/>
    <w:rsid w:val="0091163C"/>
    <w:rsid w:val="0091331C"/>
    <w:rsid w:val="00913A0A"/>
    <w:rsid w:val="0091447E"/>
    <w:rsid w:val="00915E53"/>
    <w:rsid w:val="00916FA4"/>
    <w:rsid w:val="0091732E"/>
    <w:rsid w:val="009214C3"/>
    <w:rsid w:val="009220BF"/>
    <w:rsid w:val="00923E49"/>
    <w:rsid w:val="00924CFE"/>
    <w:rsid w:val="0092617E"/>
    <w:rsid w:val="009279DE"/>
    <w:rsid w:val="00930116"/>
    <w:rsid w:val="009307F6"/>
    <w:rsid w:val="00931D97"/>
    <w:rsid w:val="009330DA"/>
    <w:rsid w:val="0093340F"/>
    <w:rsid w:val="00933CDA"/>
    <w:rsid w:val="009345F7"/>
    <w:rsid w:val="00934D93"/>
    <w:rsid w:val="00940AAD"/>
    <w:rsid w:val="0094212C"/>
    <w:rsid w:val="009461DC"/>
    <w:rsid w:val="00947A4F"/>
    <w:rsid w:val="009507BA"/>
    <w:rsid w:val="00951C49"/>
    <w:rsid w:val="009534CB"/>
    <w:rsid w:val="00954557"/>
    <w:rsid w:val="00954689"/>
    <w:rsid w:val="00955ECE"/>
    <w:rsid w:val="00960C48"/>
    <w:rsid w:val="009617C9"/>
    <w:rsid w:val="00961C93"/>
    <w:rsid w:val="009644B4"/>
    <w:rsid w:val="00965097"/>
    <w:rsid w:val="00965324"/>
    <w:rsid w:val="0096584C"/>
    <w:rsid w:val="00965E32"/>
    <w:rsid w:val="0096720C"/>
    <w:rsid w:val="009677F7"/>
    <w:rsid w:val="0097055E"/>
    <w:rsid w:val="0097091E"/>
    <w:rsid w:val="00975903"/>
    <w:rsid w:val="009760D3"/>
    <w:rsid w:val="00977132"/>
    <w:rsid w:val="00977E8E"/>
    <w:rsid w:val="00981A4B"/>
    <w:rsid w:val="00982501"/>
    <w:rsid w:val="0098300D"/>
    <w:rsid w:val="0098586C"/>
    <w:rsid w:val="009877D3"/>
    <w:rsid w:val="00987DA3"/>
    <w:rsid w:val="009906A9"/>
    <w:rsid w:val="0099190B"/>
    <w:rsid w:val="00993A8E"/>
    <w:rsid w:val="00994E8F"/>
    <w:rsid w:val="009951DC"/>
    <w:rsid w:val="009959BB"/>
    <w:rsid w:val="009960F7"/>
    <w:rsid w:val="00997158"/>
    <w:rsid w:val="009A00BB"/>
    <w:rsid w:val="009A1794"/>
    <w:rsid w:val="009A1D48"/>
    <w:rsid w:val="009A23C1"/>
    <w:rsid w:val="009A27D3"/>
    <w:rsid w:val="009A3A7C"/>
    <w:rsid w:val="009A3AB9"/>
    <w:rsid w:val="009A7023"/>
    <w:rsid w:val="009A752C"/>
    <w:rsid w:val="009A7F5F"/>
    <w:rsid w:val="009B1058"/>
    <w:rsid w:val="009B2601"/>
    <w:rsid w:val="009B2ADB"/>
    <w:rsid w:val="009B31F4"/>
    <w:rsid w:val="009B34CA"/>
    <w:rsid w:val="009B3E57"/>
    <w:rsid w:val="009B417C"/>
    <w:rsid w:val="009B4449"/>
    <w:rsid w:val="009B4B26"/>
    <w:rsid w:val="009B5D65"/>
    <w:rsid w:val="009B5E36"/>
    <w:rsid w:val="009B603A"/>
    <w:rsid w:val="009B6242"/>
    <w:rsid w:val="009B7D71"/>
    <w:rsid w:val="009C2D0E"/>
    <w:rsid w:val="009C30A3"/>
    <w:rsid w:val="009C3DAC"/>
    <w:rsid w:val="009C42E0"/>
    <w:rsid w:val="009C585E"/>
    <w:rsid w:val="009C5A77"/>
    <w:rsid w:val="009C6DCF"/>
    <w:rsid w:val="009D34E4"/>
    <w:rsid w:val="009D394B"/>
    <w:rsid w:val="009D49F3"/>
    <w:rsid w:val="009D5362"/>
    <w:rsid w:val="009E032E"/>
    <w:rsid w:val="009E1415"/>
    <w:rsid w:val="009E2B46"/>
    <w:rsid w:val="009E4527"/>
    <w:rsid w:val="009E6116"/>
    <w:rsid w:val="009E618A"/>
    <w:rsid w:val="009E6623"/>
    <w:rsid w:val="009F191E"/>
    <w:rsid w:val="009F1C9B"/>
    <w:rsid w:val="009F1EEC"/>
    <w:rsid w:val="009F4C34"/>
    <w:rsid w:val="009F6ED9"/>
    <w:rsid w:val="009F7D87"/>
    <w:rsid w:val="00A02E43"/>
    <w:rsid w:val="00A037C0"/>
    <w:rsid w:val="00A03B66"/>
    <w:rsid w:val="00A03FA3"/>
    <w:rsid w:val="00A0622E"/>
    <w:rsid w:val="00A065F9"/>
    <w:rsid w:val="00A07F34"/>
    <w:rsid w:val="00A1103C"/>
    <w:rsid w:val="00A152C1"/>
    <w:rsid w:val="00A15FA7"/>
    <w:rsid w:val="00A16DC1"/>
    <w:rsid w:val="00A1749E"/>
    <w:rsid w:val="00A22154"/>
    <w:rsid w:val="00A224AF"/>
    <w:rsid w:val="00A22D74"/>
    <w:rsid w:val="00A23A66"/>
    <w:rsid w:val="00A23AF6"/>
    <w:rsid w:val="00A2440C"/>
    <w:rsid w:val="00A244C6"/>
    <w:rsid w:val="00A25C38"/>
    <w:rsid w:val="00A2611B"/>
    <w:rsid w:val="00A27A20"/>
    <w:rsid w:val="00A27E86"/>
    <w:rsid w:val="00A30833"/>
    <w:rsid w:val="00A30A32"/>
    <w:rsid w:val="00A30CE1"/>
    <w:rsid w:val="00A32105"/>
    <w:rsid w:val="00A32E53"/>
    <w:rsid w:val="00A32F08"/>
    <w:rsid w:val="00A35079"/>
    <w:rsid w:val="00A358F8"/>
    <w:rsid w:val="00A361B1"/>
    <w:rsid w:val="00A362E6"/>
    <w:rsid w:val="00A3643E"/>
    <w:rsid w:val="00A36BBE"/>
    <w:rsid w:val="00A36D3B"/>
    <w:rsid w:val="00A40ECD"/>
    <w:rsid w:val="00A4120B"/>
    <w:rsid w:val="00A415A7"/>
    <w:rsid w:val="00A41CF1"/>
    <w:rsid w:val="00A41F31"/>
    <w:rsid w:val="00A425F5"/>
    <w:rsid w:val="00A4307A"/>
    <w:rsid w:val="00A43AB8"/>
    <w:rsid w:val="00A474A6"/>
    <w:rsid w:val="00A474DC"/>
    <w:rsid w:val="00A47EBB"/>
    <w:rsid w:val="00A500B3"/>
    <w:rsid w:val="00A502AD"/>
    <w:rsid w:val="00A50D5D"/>
    <w:rsid w:val="00A515ED"/>
    <w:rsid w:val="00A519C9"/>
    <w:rsid w:val="00A51CDD"/>
    <w:rsid w:val="00A52997"/>
    <w:rsid w:val="00A54587"/>
    <w:rsid w:val="00A548D8"/>
    <w:rsid w:val="00A56E98"/>
    <w:rsid w:val="00A57824"/>
    <w:rsid w:val="00A609B7"/>
    <w:rsid w:val="00A63A6E"/>
    <w:rsid w:val="00A65AE8"/>
    <w:rsid w:val="00A6730D"/>
    <w:rsid w:val="00A71625"/>
    <w:rsid w:val="00A71B9B"/>
    <w:rsid w:val="00A749DF"/>
    <w:rsid w:val="00A74AA2"/>
    <w:rsid w:val="00A751C7"/>
    <w:rsid w:val="00A75760"/>
    <w:rsid w:val="00A75CC6"/>
    <w:rsid w:val="00A76E11"/>
    <w:rsid w:val="00A80E77"/>
    <w:rsid w:val="00A819C9"/>
    <w:rsid w:val="00A82DFE"/>
    <w:rsid w:val="00A83264"/>
    <w:rsid w:val="00A83805"/>
    <w:rsid w:val="00A85CFC"/>
    <w:rsid w:val="00A87844"/>
    <w:rsid w:val="00A93DA1"/>
    <w:rsid w:val="00A94954"/>
    <w:rsid w:val="00A9521E"/>
    <w:rsid w:val="00A9711C"/>
    <w:rsid w:val="00A977CD"/>
    <w:rsid w:val="00AA038C"/>
    <w:rsid w:val="00AA0D4E"/>
    <w:rsid w:val="00AA40E0"/>
    <w:rsid w:val="00AA425F"/>
    <w:rsid w:val="00AA4313"/>
    <w:rsid w:val="00AA4E49"/>
    <w:rsid w:val="00AA67F0"/>
    <w:rsid w:val="00AA7A09"/>
    <w:rsid w:val="00AB280B"/>
    <w:rsid w:val="00AB3B50"/>
    <w:rsid w:val="00AB3F40"/>
    <w:rsid w:val="00AB4374"/>
    <w:rsid w:val="00AB4CD0"/>
    <w:rsid w:val="00AB61E3"/>
    <w:rsid w:val="00AB7C9C"/>
    <w:rsid w:val="00AC022F"/>
    <w:rsid w:val="00AC04DB"/>
    <w:rsid w:val="00AC05B1"/>
    <w:rsid w:val="00AC0A3F"/>
    <w:rsid w:val="00AC160F"/>
    <w:rsid w:val="00AC19B8"/>
    <w:rsid w:val="00AC203B"/>
    <w:rsid w:val="00AC2DEA"/>
    <w:rsid w:val="00AC43AD"/>
    <w:rsid w:val="00AC73F8"/>
    <w:rsid w:val="00AC7EB2"/>
    <w:rsid w:val="00AC7FEC"/>
    <w:rsid w:val="00AD101B"/>
    <w:rsid w:val="00AD356C"/>
    <w:rsid w:val="00AE247F"/>
    <w:rsid w:val="00AE2914"/>
    <w:rsid w:val="00AE3712"/>
    <w:rsid w:val="00AE38D5"/>
    <w:rsid w:val="00AE38ED"/>
    <w:rsid w:val="00AE3A93"/>
    <w:rsid w:val="00AE3BFA"/>
    <w:rsid w:val="00AE3C94"/>
    <w:rsid w:val="00AE6D15"/>
    <w:rsid w:val="00AE72B7"/>
    <w:rsid w:val="00AF0631"/>
    <w:rsid w:val="00AF32EA"/>
    <w:rsid w:val="00AF670C"/>
    <w:rsid w:val="00AF6E4F"/>
    <w:rsid w:val="00AF7173"/>
    <w:rsid w:val="00B005B9"/>
    <w:rsid w:val="00B02930"/>
    <w:rsid w:val="00B02C83"/>
    <w:rsid w:val="00B0376D"/>
    <w:rsid w:val="00B0385C"/>
    <w:rsid w:val="00B03EEE"/>
    <w:rsid w:val="00B04182"/>
    <w:rsid w:val="00B045A2"/>
    <w:rsid w:val="00B0587F"/>
    <w:rsid w:val="00B0758F"/>
    <w:rsid w:val="00B07AE3"/>
    <w:rsid w:val="00B11430"/>
    <w:rsid w:val="00B11B2B"/>
    <w:rsid w:val="00B1362A"/>
    <w:rsid w:val="00B1369D"/>
    <w:rsid w:val="00B139FF"/>
    <w:rsid w:val="00B1402F"/>
    <w:rsid w:val="00B15CCD"/>
    <w:rsid w:val="00B164AE"/>
    <w:rsid w:val="00B208E6"/>
    <w:rsid w:val="00B21493"/>
    <w:rsid w:val="00B22036"/>
    <w:rsid w:val="00B2379B"/>
    <w:rsid w:val="00B24048"/>
    <w:rsid w:val="00B253EF"/>
    <w:rsid w:val="00B256D6"/>
    <w:rsid w:val="00B25834"/>
    <w:rsid w:val="00B260BF"/>
    <w:rsid w:val="00B27342"/>
    <w:rsid w:val="00B323C1"/>
    <w:rsid w:val="00B32D89"/>
    <w:rsid w:val="00B34114"/>
    <w:rsid w:val="00B34353"/>
    <w:rsid w:val="00B3459E"/>
    <w:rsid w:val="00B353EB"/>
    <w:rsid w:val="00B3681E"/>
    <w:rsid w:val="00B37E47"/>
    <w:rsid w:val="00B37ED3"/>
    <w:rsid w:val="00B40CA5"/>
    <w:rsid w:val="00B439C4"/>
    <w:rsid w:val="00B4535E"/>
    <w:rsid w:val="00B47D71"/>
    <w:rsid w:val="00B47DFF"/>
    <w:rsid w:val="00B50B76"/>
    <w:rsid w:val="00B52A8C"/>
    <w:rsid w:val="00B5531F"/>
    <w:rsid w:val="00B56226"/>
    <w:rsid w:val="00B57861"/>
    <w:rsid w:val="00B60B15"/>
    <w:rsid w:val="00B62D7D"/>
    <w:rsid w:val="00B636A8"/>
    <w:rsid w:val="00B658B4"/>
    <w:rsid w:val="00B665C6"/>
    <w:rsid w:val="00B7324B"/>
    <w:rsid w:val="00B73C1C"/>
    <w:rsid w:val="00B750F6"/>
    <w:rsid w:val="00B761AF"/>
    <w:rsid w:val="00B777CA"/>
    <w:rsid w:val="00B80502"/>
    <w:rsid w:val="00B805AF"/>
    <w:rsid w:val="00B81168"/>
    <w:rsid w:val="00B82C15"/>
    <w:rsid w:val="00B869EC"/>
    <w:rsid w:val="00B91E04"/>
    <w:rsid w:val="00B92002"/>
    <w:rsid w:val="00B9266F"/>
    <w:rsid w:val="00B930B2"/>
    <w:rsid w:val="00B9397A"/>
    <w:rsid w:val="00B93BEA"/>
    <w:rsid w:val="00B948AD"/>
    <w:rsid w:val="00B94A66"/>
    <w:rsid w:val="00B9633D"/>
    <w:rsid w:val="00B96739"/>
    <w:rsid w:val="00B974AB"/>
    <w:rsid w:val="00BA009B"/>
    <w:rsid w:val="00BA1037"/>
    <w:rsid w:val="00BA2EBE"/>
    <w:rsid w:val="00BA3209"/>
    <w:rsid w:val="00BA340A"/>
    <w:rsid w:val="00BA487D"/>
    <w:rsid w:val="00BA51CF"/>
    <w:rsid w:val="00BA5C57"/>
    <w:rsid w:val="00BB099E"/>
    <w:rsid w:val="00BB0F28"/>
    <w:rsid w:val="00BB3032"/>
    <w:rsid w:val="00BB36EE"/>
    <w:rsid w:val="00BB404C"/>
    <w:rsid w:val="00BB458A"/>
    <w:rsid w:val="00BB464E"/>
    <w:rsid w:val="00BB477E"/>
    <w:rsid w:val="00BC07B2"/>
    <w:rsid w:val="00BC1140"/>
    <w:rsid w:val="00BC3FF2"/>
    <w:rsid w:val="00BC489F"/>
    <w:rsid w:val="00BC5E3A"/>
    <w:rsid w:val="00BD00D3"/>
    <w:rsid w:val="00BD1659"/>
    <w:rsid w:val="00BD274E"/>
    <w:rsid w:val="00BD3AA9"/>
    <w:rsid w:val="00BD4A18"/>
    <w:rsid w:val="00BD52AE"/>
    <w:rsid w:val="00BD58E7"/>
    <w:rsid w:val="00BD5BB8"/>
    <w:rsid w:val="00BD5ED1"/>
    <w:rsid w:val="00BD6CDE"/>
    <w:rsid w:val="00BD6DB2"/>
    <w:rsid w:val="00BE1177"/>
    <w:rsid w:val="00BE11CF"/>
    <w:rsid w:val="00BE21AB"/>
    <w:rsid w:val="00BE55CB"/>
    <w:rsid w:val="00BE60CB"/>
    <w:rsid w:val="00BE63CB"/>
    <w:rsid w:val="00BF0339"/>
    <w:rsid w:val="00BF06EB"/>
    <w:rsid w:val="00BF3B4F"/>
    <w:rsid w:val="00BF3D96"/>
    <w:rsid w:val="00BF617A"/>
    <w:rsid w:val="00BF6374"/>
    <w:rsid w:val="00C01FFA"/>
    <w:rsid w:val="00C02131"/>
    <w:rsid w:val="00C02141"/>
    <w:rsid w:val="00C0379D"/>
    <w:rsid w:val="00C03931"/>
    <w:rsid w:val="00C03EA5"/>
    <w:rsid w:val="00C05FE3"/>
    <w:rsid w:val="00C061B9"/>
    <w:rsid w:val="00C07222"/>
    <w:rsid w:val="00C10CB1"/>
    <w:rsid w:val="00C12082"/>
    <w:rsid w:val="00C130CF"/>
    <w:rsid w:val="00C15050"/>
    <w:rsid w:val="00C17877"/>
    <w:rsid w:val="00C2009C"/>
    <w:rsid w:val="00C2130B"/>
    <w:rsid w:val="00C2136D"/>
    <w:rsid w:val="00C214EE"/>
    <w:rsid w:val="00C22BB8"/>
    <w:rsid w:val="00C22DD4"/>
    <w:rsid w:val="00C2314B"/>
    <w:rsid w:val="00C234E7"/>
    <w:rsid w:val="00C24772"/>
    <w:rsid w:val="00C24971"/>
    <w:rsid w:val="00C24F1C"/>
    <w:rsid w:val="00C250AC"/>
    <w:rsid w:val="00C26BE5"/>
    <w:rsid w:val="00C26E4D"/>
    <w:rsid w:val="00C27134"/>
    <w:rsid w:val="00C27909"/>
    <w:rsid w:val="00C27B03"/>
    <w:rsid w:val="00C30D6C"/>
    <w:rsid w:val="00C30DEC"/>
    <w:rsid w:val="00C3111D"/>
    <w:rsid w:val="00C314E1"/>
    <w:rsid w:val="00C314E9"/>
    <w:rsid w:val="00C31D9C"/>
    <w:rsid w:val="00C3252A"/>
    <w:rsid w:val="00C32CD0"/>
    <w:rsid w:val="00C339AC"/>
    <w:rsid w:val="00C34397"/>
    <w:rsid w:val="00C343C3"/>
    <w:rsid w:val="00C359B9"/>
    <w:rsid w:val="00C36EC3"/>
    <w:rsid w:val="00C4095D"/>
    <w:rsid w:val="00C46F41"/>
    <w:rsid w:val="00C4744A"/>
    <w:rsid w:val="00C5142D"/>
    <w:rsid w:val="00C530A6"/>
    <w:rsid w:val="00C53590"/>
    <w:rsid w:val="00C55594"/>
    <w:rsid w:val="00C57936"/>
    <w:rsid w:val="00C601D2"/>
    <w:rsid w:val="00C61B45"/>
    <w:rsid w:val="00C61DB8"/>
    <w:rsid w:val="00C63624"/>
    <w:rsid w:val="00C64F31"/>
    <w:rsid w:val="00C64FA7"/>
    <w:rsid w:val="00C65BCC"/>
    <w:rsid w:val="00C66970"/>
    <w:rsid w:val="00C679D9"/>
    <w:rsid w:val="00C709F0"/>
    <w:rsid w:val="00C73984"/>
    <w:rsid w:val="00C74339"/>
    <w:rsid w:val="00C747D0"/>
    <w:rsid w:val="00C74E58"/>
    <w:rsid w:val="00C75DA5"/>
    <w:rsid w:val="00C763F3"/>
    <w:rsid w:val="00C779C9"/>
    <w:rsid w:val="00C80520"/>
    <w:rsid w:val="00C8074A"/>
    <w:rsid w:val="00C8147B"/>
    <w:rsid w:val="00C82593"/>
    <w:rsid w:val="00C8666D"/>
    <w:rsid w:val="00C8691C"/>
    <w:rsid w:val="00C86977"/>
    <w:rsid w:val="00C8766A"/>
    <w:rsid w:val="00C9314C"/>
    <w:rsid w:val="00C9533E"/>
    <w:rsid w:val="00C96629"/>
    <w:rsid w:val="00C96A58"/>
    <w:rsid w:val="00C96C7E"/>
    <w:rsid w:val="00C9707C"/>
    <w:rsid w:val="00CA168A"/>
    <w:rsid w:val="00CA1D84"/>
    <w:rsid w:val="00CA28D1"/>
    <w:rsid w:val="00CA335C"/>
    <w:rsid w:val="00CA33B6"/>
    <w:rsid w:val="00CA357E"/>
    <w:rsid w:val="00CA44F9"/>
    <w:rsid w:val="00CA4A69"/>
    <w:rsid w:val="00CA5338"/>
    <w:rsid w:val="00CA5A19"/>
    <w:rsid w:val="00CA6580"/>
    <w:rsid w:val="00CB112D"/>
    <w:rsid w:val="00CB3160"/>
    <w:rsid w:val="00CB3934"/>
    <w:rsid w:val="00CB75FF"/>
    <w:rsid w:val="00CC012A"/>
    <w:rsid w:val="00CC0B3E"/>
    <w:rsid w:val="00CC2F16"/>
    <w:rsid w:val="00CC336B"/>
    <w:rsid w:val="00CC39D3"/>
    <w:rsid w:val="00CC3E0C"/>
    <w:rsid w:val="00CC459D"/>
    <w:rsid w:val="00CC58D3"/>
    <w:rsid w:val="00CC7719"/>
    <w:rsid w:val="00CC784D"/>
    <w:rsid w:val="00CC7B8B"/>
    <w:rsid w:val="00CD2419"/>
    <w:rsid w:val="00CD5231"/>
    <w:rsid w:val="00CE112F"/>
    <w:rsid w:val="00CE186F"/>
    <w:rsid w:val="00CE2A52"/>
    <w:rsid w:val="00CE46D2"/>
    <w:rsid w:val="00CE4EF3"/>
    <w:rsid w:val="00CE6DFB"/>
    <w:rsid w:val="00CF06A2"/>
    <w:rsid w:val="00CF0BFE"/>
    <w:rsid w:val="00CF6A39"/>
    <w:rsid w:val="00D01BF9"/>
    <w:rsid w:val="00D02892"/>
    <w:rsid w:val="00D0295F"/>
    <w:rsid w:val="00D0337B"/>
    <w:rsid w:val="00D053A7"/>
    <w:rsid w:val="00D05419"/>
    <w:rsid w:val="00D05899"/>
    <w:rsid w:val="00D079B2"/>
    <w:rsid w:val="00D111FC"/>
    <w:rsid w:val="00D114E9"/>
    <w:rsid w:val="00D128C2"/>
    <w:rsid w:val="00D14038"/>
    <w:rsid w:val="00D150A1"/>
    <w:rsid w:val="00D15EBF"/>
    <w:rsid w:val="00D17306"/>
    <w:rsid w:val="00D2187E"/>
    <w:rsid w:val="00D24E5A"/>
    <w:rsid w:val="00D2639D"/>
    <w:rsid w:val="00D30937"/>
    <w:rsid w:val="00D33D38"/>
    <w:rsid w:val="00D3588F"/>
    <w:rsid w:val="00D35977"/>
    <w:rsid w:val="00D37DA5"/>
    <w:rsid w:val="00D407D2"/>
    <w:rsid w:val="00D4088F"/>
    <w:rsid w:val="00D41100"/>
    <w:rsid w:val="00D429C6"/>
    <w:rsid w:val="00D44B11"/>
    <w:rsid w:val="00D462FB"/>
    <w:rsid w:val="00D47748"/>
    <w:rsid w:val="00D5107A"/>
    <w:rsid w:val="00D519A9"/>
    <w:rsid w:val="00D531EF"/>
    <w:rsid w:val="00D54CC3"/>
    <w:rsid w:val="00D55486"/>
    <w:rsid w:val="00D5748A"/>
    <w:rsid w:val="00D577AA"/>
    <w:rsid w:val="00D6041A"/>
    <w:rsid w:val="00D62ECD"/>
    <w:rsid w:val="00D633EB"/>
    <w:rsid w:val="00D63DC2"/>
    <w:rsid w:val="00D64639"/>
    <w:rsid w:val="00D66CB6"/>
    <w:rsid w:val="00D6722F"/>
    <w:rsid w:val="00D67CA6"/>
    <w:rsid w:val="00D7074D"/>
    <w:rsid w:val="00D707E5"/>
    <w:rsid w:val="00D71B87"/>
    <w:rsid w:val="00D72028"/>
    <w:rsid w:val="00D72070"/>
    <w:rsid w:val="00D72251"/>
    <w:rsid w:val="00D74CBD"/>
    <w:rsid w:val="00D7578D"/>
    <w:rsid w:val="00D76925"/>
    <w:rsid w:val="00D77207"/>
    <w:rsid w:val="00D77844"/>
    <w:rsid w:val="00D77AA0"/>
    <w:rsid w:val="00D8116D"/>
    <w:rsid w:val="00D82FF7"/>
    <w:rsid w:val="00D832B9"/>
    <w:rsid w:val="00D847FE"/>
    <w:rsid w:val="00D84E40"/>
    <w:rsid w:val="00D8588A"/>
    <w:rsid w:val="00D87F72"/>
    <w:rsid w:val="00D9007B"/>
    <w:rsid w:val="00D903AF"/>
    <w:rsid w:val="00D90C76"/>
    <w:rsid w:val="00D95963"/>
    <w:rsid w:val="00D964EA"/>
    <w:rsid w:val="00D966D0"/>
    <w:rsid w:val="00D96CA1"/>
    <w:rsid w:val="00D97442"/>
    <w:rsid w:val="00D97475"/>
    <w:rsid w:val="00DA0879"/>
    <w:rsid w:val="00DA0C59"/>
    <w:rsid w:val="00DA293F"/>
    <w:rsid w:val="00DA3213"/>
    <w:rsid w:val="00DA347C"/>
    <w:rsid w:val="00DA3991"/>
    <w:rsid w:val="00DA42C6"/>
    <w:rsid w:val="00DA4677"/>
    <w:rsid w:val="00DA49D4"/>
    <w:rsid w:val="00DA74BD"/>
    <w:rsid w:val="00DB1799"/>
    <w:rsid w:val="00DB335F"/>
    <w:rsid w:val="00DB37CB"/>
    <w:rsid w:val="00DB5838"/>
    <w:rsid w:val="00DB6709"/>
    <w:rsid w:val="00DB6A46"/>
    <w:rsid w:val="00DB708A"/>
    <w:rsid w:val="00DB7E6C"/>
    <w:rsid w:val="00DC20ED"/>
    <w:rsid w:val="00DC2C2B"/>
    <w:rsid w:val="00DD0021"/>
    <w:rsid w:val="00DD0759"/>
    <w:rsid w:val="00DD22E1"/>
    <w:rsid w:val="00DD5A29"/>
    <w:rsid w:val="00DD5A2F"/>
    <w:rsid w:val="00DD5D9D"/>
    <w:rsid w:val="00DD78A2"/>
    <w:rsid w:val="00DE0153"/>
    <w:rsid w:val="00DE0818"/>
    <w:rsid w:val="00DE0851"/>
    <w:rsid w:val="00DE35CB"/>
    <w:rsid w:val="00DE3D1B"/>
    <w:rsid w:val="00DE4D0E"/>
    <w:rsid w:val="00DE5AC7"/>
    <w:rsid w:val="00DE7A14"/>
    <w:rsid w:val="00DF10E3"/>
    <w:rsid w:val="00DF1E42"/>
    <w:rsid w:val="00DF21E9"/>
    <w:rsid w:val="00DF29B4"/>
    <w:rsid w:val="00DF30C0"/>
    <w:rsid w:val="00DF3E64"/>
    <w:rsid w:val="00DF4444"/>
    <w:rsid w:val="00DF53A7"/>
    <w:rsid w:val="00DF5B0E"/>
    <w:rsid w:val="00DF6ED3"/>
    <w:rsid w:val="00DF78A6"/>
    <w:rsid w:val="00DF7B0C"/>
    <w:rsid w:val="00E00F14"/>
    <w:rsid w:val="00E00FE5"/>
    <w:rsid w:val="00E01C89"/>
    <w:rsid w:val="00E0265F"/>
    <w:rsid w:val="00E04AE5"/>
    <w:rsid w:val="00E06386"/>
    <w:rsid w:val="00E0676D"/>
    <w:rsid w:val="00E07C01"/>
    <w:rsid w:val="00E07CEC"/>
    <w:rsid w:val="00E11741"/>
    <w:rsid w:val="00E13224"/>
    <w:rsid w:val="00E147BA"/>
    <w:rsid w:val="00E157B7"/>
    <w:rsid w:val="00E16DF0"/>
    <w:rsid w:val="00E1754B"/>
    <w:rsid w:val="00E2396B"/>
    <w:rsid w:val="00E24D30"/>
    <w:rsid w:val="00E24EB4"/>
    <w:rsid w:val="00E2715B"/>
    <w:rsid w:val="00E27B37"/>
    <w:rsid w:val="00E320ED"/>
    <w:rsid w:val="00E33AFB"/>
    <w:rsid w:val="00E33F87"/>
    <w:rsid w:val="00E34218"/>
    <w:rsid w:val="00E36707"/>
    <w:rsid w:val="00E367E9"/>
    <w:rsid w:val="00E36D2A"/>
    <w:rsid w:val="00E413A1"/>
    <w:rsid w:val="00E44319"/>
    <w:rsid w:val="00E46282"/>
    <w:rsid w:val="00E47341"/>
    <w:rsid w:val="00E50177"/>
    <w:rsid w:val="00E50227"/>
    <w:rsid w:val="00E51498"/>
    <w:rsid w:val="00E52060"/>
    <w:rsid w:val="00E5216E"/>
    <w:rsid w:val="00E54C7D"/>
    <w:rsid w:val="00E55B04"/>
    <w:rsid w:val="00E55EA8"/>
    <w:rsid w:val="00E561BE"/>
    <w:rsid w:val="00E57AF5"/>
    <w:rsid w:val="00E6060D"/>
    <w:rsid w:val="00E61647"/>
    <w:rsid w:val="00E62FCE"/>
    <w:rsid w:val="00E71AD1"/>
    <w:rsid w:val="00E73A7D"/>
    <w:rsid w:val="00E73F37"/>
    <w:rsid w:val="00E75873"/>
    <w:rsid w:val="00E75FB3"/>
    <w:rsid w:val="00E80773"/>
    <w:rsid w:val="00E80CF0"/>
    <w:rsid w:val="00E80E8F"/>
    <w:rsid w:val="00E82344"/>
    <w:rsid w:val="00E84017"/>
    <w:rsid w:val="00E84C82"/>
    <w:rsid w:val="00E84D64"/>
    <w:rsid w:val="00E87408"/>
    <w:rsid w:val="00E9005B"/>
    <w:rsid w:val="00E900AF"/>
    <w:rsid w:val="00E914C4"/>
    <w:rsid w:val="00E918DA"/>
    <w:rsid w:val="00E92F25"/>
    <w:rsid w:val="00E934F5"/>
    <w:rsid w:val="00E95D85"/>
    <w:rsid w:val="00E96961"/>
    <w:rsid w:val="00E97112"/>
    <w:rsid w:val="00E9790E"/>
    <w:rsid w:val="00EA0568"/>
    <w:rsid w:val="00EA1712"/>
    <w:rsid w:val="00EA3040"/>
    <w:rsid w:val="00EA348F"/>
    <w:rsid w:val="00EA3B7A"/>
    <w:rsid w:val="00EA4C02"/>
    <w:rsid w:val="00EA5E29"/>
    <w:rsid w:val="00EA722C"/>
    <w:rsid w:val="00EA72EC"/>
    <w:rsid w:val="00EA75B0"/>
    <w:rsid w:val="00EA781B"/>
    <w:rsid w:val="00EB07EE"/>
    <w:rsid w:val="00EB0CB4"/>
    <w:rsid w:val="00EB0D3E"/>
    <w:rsid w:val="00EB11AB"/>
    <w:rsid w:val="00EB11CB"/>
    <w:rsid w:val="00EB1997"/>
    <w:rsid w:val="00EB1F79"/>
    <w:rsid w:val="00EB275A"/>
    <w:rsid w:val="00EB6328"/>
    <w:rsid w:val="00EB6D09"/>
    <w:rsid w:val="00EB6D72"/>
    <w:rsid w:val="00EB786A"/>
    <w:rsid w:val="00EC1578"/>
    <w:rsid w:val="00EC1C72"/>
    <w:rsid w:val="00EC32CD"/>
    <w:rsid w:val="00EC3CC9"/>
    <w:rsid w:val="00EC4BBC"/>
    <w:rsid w:val="00EC680A"/>
    <w:rsid w:val="00EC6C8A"/>
    <w:rsid w:val="00EC7920"/>
    <w:rsid w:val="00ED128A"/>
    <w:rsid w:val="00ED13E9"/>
    <w:rsid w:val="00ED191F"/>
    <w:rsid w:val="00ED2F5C"/>
    <w:rsid w:val="00ED4A35"/>
    <w:rsid w:val="00ED536F"/>
    <w:rsid w:val="00ED55AA"/>
    <w:rsid w:val="00ED6242"/>
    <w:rsid w:val="00ED7200"/>
    <w:rsid w:val="00ED7897"/>
    <w:rsid w:val="00EE191C"/>
    <w:rsid w:val="00EE1C41"/>
    <w:rsid w:val="00EE22F8"/>
    <w:rsid w:val="00EE2BED"/>
    <w:rsid w:val="00EE2C0F"/>
    <w:rsid w:val="00EE374B"/>
    <w:rsid w:val="00EE46D5"/>
    <w:rsid w:val="00EE656A"/>
    <w:rsid w:val="00EF2434"/>
    <w:rsid w:val="00EF243F"/>
    <w:rsid w:val="00EF7575"/>
    <w:rsid w:val="00EF7D19"/>
    <w:rsid w:val="00F00DB2"/>
    <w:rsid w:val="00F04F30"/>
    <w:rsid w:val="00F077AD"/>
    <w:rsid w:val="00F11BB5"/>
    <w:rsid w:val="00F12AB3"/>
    <w:rsid w:val="00F1417B"/>
    <w:rsid w:val="00F150D7"/>
    <w:rsid w:val="00F15F9A"/>
    <w:rsid w:val="00F1766E"/>
    <w:rsid w:val="00F20FAF"/>
    <w:rsid w:val="00F2233E"/>
    <w:rsid w:val="00F242C7"/>
    <w:rsid w:val="00F266CD"/>
    <w:rsid w:val="00F26F6A"/>
    <w:rsid w:val="00F27C32"/>
    <w:rsid w:val="00F30C7D"/>
    <w:rsid w:val="00F3422F"/>
    <w:rsid w:val="00F34B99"/>
    <w:rsid w:val="00F34C60"/>
    <w:rsid w:val="00F36502"/>
    <w:rsid w:val="00F36A8E"/>
    <w:rsid w:val="00F3747B"/>
    <w:rsid w:val="00F400E0"/>
    <w:rsid w:val="00F41689"/>
    <w:rsid w:val="00F427CA"/>
    <w:rsid w:val="00F434BD"/>
    <w:rsid w:val="00F457F8"/>
    <w:rsid w:val="00F45DD4"/>
    <w:rsid w:val="00F5022A"/>
    <w:rsid w:val="00F505BD"/>
    <w:rsid w:val="00F512C5"/>
    <w:rsid w:val="00F519D7"/>
    <w:rsid w:val="00F52632"/>
    <w:rsid w:val="00F52DAB"/>
    <w:rsid w:val="00F53D00"/>
    <w:rsid w:val="00F543F0"/>
    <w:rsid w:val="00F558DC"/>
    <w:rsid w:val="00F55D42"/>
    <w:rsid w:val="00F61467"/>
    <w:rsid w:val="00F62F4A"/>
    <w:rsid w:val="00F63243"/>
    <w:rsid w:val="00F63B5D"/>
    <w:rsid w:val="00F64969"/>
    <w:rsid w:val="00F717B7"/>
    <w:rsid w:val="00F72617"/>
    <w:rsid w:val="00F7331C"/>
    <w:rsid w:val="00F74B1D"/>
    <w:rsid w:val="00F74B6A"/>
    <w:rsid w:val="00F75BD2"/>
    <w:rsid w:val="00F81791"/>
    <w:rsid w:val="00F81D29"/>
    <w:rsid w:val="00F83C0B"/>
    <w:rsid w:val="00F84454"/>
    <w:rsid w:val="00F84A38"/>
    <w:rsid w:val="00F8782A"/>
    <w:rsid w:val="00F90BB3"/>
    <w:rsid w:val="00F91955"/>
    <w:rsid w:val="00F91C4D"/>
    <w:rsid w:val="00F91DBF"/>
    <w:rsid w:val="00F9246E"/>
    <w:rsid w:val="00F92DBE"/>
    <w:rsid w:val="00F92FD9"/>
    <w:rsid w:val="00F96ACB"/>
    <w:rsid w:val="00F9715D"/>
    <w:rsid w:val="00FA1F0D"/>
    <w:rsid w:val="00FA22C5"/>
    <w:rsid w:val="00FA3051"/>
    <w:rsid w:val="00FA3273"/>
    <w:rsid w:val="00FA35A2"/>
    <w:rsid w:val="00FA3C59"/>
    <w:rsid w:val="00FA64C7"/>
    <w:rsid w:val="00FA6684"/>
    <w:rsid w:val="00FA731E"/>
    <w:rsid w:val="00FB0506"/>
    <w:rsid w:val="00FB0823"/>
    <w:rsid w:val="00FB19C7"/>
    <w:rsid w:val="00FB2A46"/>
    <w:rsid w:val="00FB2B38"/>
    <w:rsid w:val="00FB2D5D"/>
    <w:rsid w:val="00FB528A"/>
    <w:rsid w:val="00FB5B41"/>
    <w:rsid w:val="00FB7497"/>
    <w:rsid w:val="00FC1102"/>
    <w:rsid w:val="00FC1992"/>
    <w:rsid w:val="00FC1FB3"/>
    <w:rsid w:val="00FC3184"/>
    <w:rsid w:val="00FC3FFC"/>
    <w:rsid w:val="00FC554D"/>
    <w:rsid w:val="00FC58D1"/>
    <w:rsid w:val="00FC6358"/>
    <w:rsid w:val="00FC7A13"/>
    <w:rsid w:val="00FC7D45"/>
    <w:rsid w:val="00FD0A82"/>
    <w:rsid w:val="00FD0F9A"/>
    <w:rsid w:val="00FD2126"/>
    <w:rsid w:val="00FD3154"/>
    <w:rsid w:val="00FD320D"/>
    <w:rsid w:val="00FD3B7B"/>
    <w:rsid w:val="00FD6CC8"/>
    <w:rsid w:val="00FD7FCC"/>
    <w:rsid w:val="00FE0C22"/>
    <w:rsid w:val="00FE0C55"/>
    <w:rsid w:val="00FE1673"/>
    <w:rsid w:val="00FE2126"/>
    <w:rsid w:val="00FE2335"/>
    <w:rsid w:val="00FE23C6"/>
    <w:rsid w:val="00FE23DE"/>
    <w:rsid w:val="00FE3413"/>
    <w:rsid w:val="00FF54DB"/>
    <w:rsid w:val="00FF5E74"/>
    <w:rsid w:val="00FF719E"/>
    <w:rsid w:val="00FF738B"/>
    <w:rsid w:val="00FF7E27"/>
    <w:rsid w:val="026D4824"/>
    <w:rsid w:val="06D65A5C"/>
    <w:rsid w:val="238E3E50"/>
    <w:rsid w:val="369D2AEF"/>
    <w:rsid w:val="554A706A"/>
    <w:rsid w:val="564607D0"/>
    <w:rsid w:val="5AD335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201FC9"/>
  <w15:docId w15:val="{5E868C06-4354-4A67-BDD3-FC886FAA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semiHidden="1" w:qFormat="1"/>
    <w:lsdException w:name="heading 2" w:semiHidden="1" w:qFormat="1"/>
    <w:lsdException w:name="heading 3" w:semiHidden="1" w:qFormat="1"/>
    <w:lsdException w:name="heading 4" w:semiHidden="1" w:qFormat="1"/>
    <w:lsdException w:name="heading 5" w:semiHidden="1" w:qFormat="1"/>
    <w:lsdException w:name="heading 6" w:semiHidden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/>
    <w:lsdException w:name="toc 9" w:semiHidden="1" w:qFormat="1"/>
    <w:lsdException w:name="Normal Indent" w:semiHidden="1"/>
    <w:lsdException w:name="footnote text" w:semiHidden="1" w:qFormat="1"/>
    <w:lsdException w:name="annotation text" w:semiHidden="1" w:qFormat="1"/>
    <w:lsdException w:name="header" w:semiHidden="1"/>
    <w:lsdException w:name="footer" w:semiHidden="1"/>
    <w:lsdException w:name="index heading" w:semiHidden="1" w:qFormat="1"/>
    <w:lsdException w:name="caption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 w:qFormat="1"/>
    <w:lsdException w:name="annotation reference" w:semiHidden="1" w:qFormat="1"/>
    <w:lsdException w:name="line number" w:semiHidden="1"/>
    <w:lsdException w:name="page number" w:qFormat="1"/>
    <w:lsdException w:name="endnote reference" w:semiHidden="1" w:qFormat="1"/>
    <w:lsdException w:name="endnote text" w:semiHidden="1" w:qFormat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 w:qFormat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 w:qFormat="1"/>
    <w:lsdException w:name="FollowedHyperlink" w:semiHidden="1" w:qFormat="1"/>
    <w:lsdException w:name="Strong" w:semiHidden="1" w:qFormat="1"/>
    <w:lsdException w:name="Emphasis" w:semiHidden="1" w:qFormat="1"/>
    <w:lsdException w:name="Document Map" w:uiPriority="99" w:qFormat="1"/>
    <w:lsdException w:name="Plain Text" w:semiHidden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 w:qFormat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3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8">
    <w:name w:val="Normal"/>
    <w:semiHidden/>
    <w:qFormat/>
    <w:rsid w:val="0097055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8"/>
    <w:next w:val="a8"/>
    <w:semiHidden/>
    <w:qFormat/>
    <w:rsid w:val="0097055E"/>
    <w:pPr>
      <w:numPr>
        <w:numId w:val="1"/>
      </w:numPr>
      <w:spacing w:before="10" w:afterLines="50" w:line="480" w:lineRule="exact"/>
      <w:jc w:val="left"/>
      <w:outlineLvl w:val="0"/>
    </w:pPr>
    <w:rPr>
      <w:rFonts w:eastAsia="黑体"/>
      <w:kern w:val="0"/>
      <w:szCs w:val="20"/>
      <w:lang w:eastAsia="en-US"/>
    </w:rPr>
  </w:style>
  <w:style w:type="paragraph" w:styleId="2">
    <w:name w:val="heading 2"/>
    <w:basedOn w:val="1"/>
    <w:next w:val="a8"/>
    <w:semiHidden/>
    <w:qFormat/>
    <w:rsid w:val="0097055E"/>
    <w:pPr>
      <w:numPr>
        <w:ilvl w:val="1"/>
      </w:numPr>
      <w:outlineLvl w:val="1"/>
    </w:pPr>
  </w:style>
  <w:style w:type="paragraph" w:styleId="3">
    <w:name w:val="heading 3"/>
    <w:basedOn w:val="1"/>
    <w:next w:val="a8"/>
    <w:semiHidden/>
    <w:qFormat/>
    <w:rsid w:val="0097055E"/>
    <w:pPr>
      <w:numPr>
        <w:ilvl w:val="2"/>
      </w:numPr>
      <w:outlineLvl w:val="2"/>
    </w:pPr>
  </w:style>
  <w:style w:type="paragraph" w:styleId="4">
    <w:name w:val="heading 4"/>
    <w:basedOn w:val="1"/>
    <w:next w:val="a8"/>
    <w:semiHidden/>
    <w:qFormat/>
    <w:rsid w:val="0097055E"/>
    <w:pPr>
      <w:numPr>
        <w:ilvl w:val="3"/>
      </w:numPr>
      <w:outlineLvl w:val="3"/>
    </w:pPr>
  </w:style>
  <w:style w:type="paragraph" w:styleId="5">
    <w:name w:val="heading 5"/>
    <w:basedOn w:val="a8"/>
    <w:next w:val="a8"/>
    <w:semiHidden/>
    <w:qFormat/>
    <w:rsid w:val="0097055E"/>
    <w:pPr>
      <w:numPr>
        <w:ilvl w:val="4"/>
        <w:numId w:val="1"/>
      </w:numPr>
      <w:spacing w:before="240" w:after="60" w:line="240" w:lineRule="atLeast"/>
      <w:jc w:val="left"/>
      <w:outlineLvl w:val="4"/>
    </w:pPr>
    <w:rPr>
      <w:rFonts w:eastAsia="PMingLiU"/>
      <w:kern w:val="0"/>
      <w:sz w:val="22"/>
      <w:szCs w:val="20"/>
      <w:lang w:eastAsia="en-US"/>
    </w:rPr>
  </w:style>
  <w:style w:type="paragraph" w:styleId="6">
    <w:name w:val="heading 6"/>
    <w:basedOn w:val="a8"/>
    <w:next w:val="a8"/>
    <w:semiHidden/>
    <w:qFormat/>
    <w:rsid w:val="0097055E"/>
    <w:pPr>
      <w:numPr>
        <w:ilvl w:val="5"/>
        <w:numId w:val="1"/>
      </w:numPr>
      <w:spacing w:before="240" w:after="60" w:line="240" w:lineRule="atLeast"/>
      <w:jc w:val="left"/>
      <w:outlineLvl w:val="5"/>
    </w:pPr>
    <w:rPr>
      <w:rFonts w:eastAsia="PMingLiU"/>
      <w:i/>
      <w:kern w:val="0"/>
      <w:sz w:val="22"/>
      <w:szCs w:val="20"/>
      <w:lang w:eastAsia="en-US"/>
    </w:rPr>
  </w:style>
  <w:style w:type="paragraph" w:styleId="7">
    <w:name w:val="heading 7"/>
    <w:basedOn w:val="a8"/>
    <w:next w:val="a8"/>
    <w:semiHidden/>
    <w:qFormat/>
    <w:rsid w:val="0097055E"/>
    <w:pPr>
      <w:numPr>
        <w:ilvl w:val="6"/>
        <w:numId w:val="1"/>
      </w:numPr>
      <w:spacing w:before="240" w:after="60" w:line="240" w:lineRule="atLeast"/>
      <w:jc w:val="left"/>
      <w:outlineLvl w:val="6"/>
    </w:pPr>
    <w:rPr>
      <w:rFonts w:eastAsia="PMingLiU"/>
      <w:kern w:val="0"/>
      <w:sz w:val="20"/>
      <w:szCs w:val="20"/>
      <w:lang w:eastAsia="en-US"/>
    </w:rPr>
  </w:style>
  <w:style w:type="paragraph" w:styleId="8">
    <w:name w:val="heading 8"/>
    <w:basedOn w:val="a8"/>
    <w:next w:val="a8"/>
    <w:semiHidden/>
    <w:qFormat/>
    <w:rsid w:val="0097055E"/>
    <w:pPr>
      <w:numPr>
        <w:ilvl w:val="7"/>
        <w:numId w:val="1"/>
      </w:numPr>
      <w:spacing w:before="240" w:after="60" w:line="240" w:lineRule="atLeast"/>
      <w:jc w:val="left"/>
      <w:outlineLvl w:val="7"/>
    </w:pPr>
    <w:rPr>
      <w:rFonts w:eastAsia="PMingLiU"/>
      <w:i/>
      <w:kern w:val="0"/>
      <w:sz w:val="20"/>
      <w:szCs w:val="20"/>
      <w:lang w:eastAsia="en-US"/>
    </w:rPr>
  </w:style>
  <w:style w:type="paragraph" w:styleId="9">
    <w:name w:val="heading 9"/>
    <w:basedOn w:val="a8"/>
    <w:next w:val="a8"/>
    <w:semiHidden/>
    <w:qFormat/>
    <w:rsid w:val="0097055E"/>
    <w:pPr>
      <w:numPr>
        <w:ilvl w:val="8"/>
        <w:numId w:val="1"/>
      </w:numPr>
      <w:spacing w:before="240" w:after="60" w:line="240" w:lineRule="atLeast"/>
      <w:jc w:val="left"/>
      <w:outlineLvl w:val="8"/>
    </w:pPr>
    <w:rPr>
      <w:rFonts w:eastAsia="PMingLiU"/>
      <w:b/>
      <w:i/>
      <w:kern w:val="0"/>
      <w:sz w:val="18"/>
      <w:szCs w:val="20"/>
      <w:lang w:eastAsia="en-US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annotation subject"/>
    <w:basedOn w:val="ad"/>
    <w:next w:val="ad"/>
    <w:link w:val="ae"/>
    <w:semiHidden/>
    <w:qFormat/>
    <w:rsid w:val="0097055E"/>
    <w:rPr>
      <w:b/>
      <w:bCs/>
    </w:rPr>
  </w:style>
  <w:style w:type="paragraph" w:styleId="ad">
    <w:name w:val="annotation text"/>
    <w:basedOn w:val="a8"/>
    <w:link w:val="af"/>
    <w:semiHidden/>
    <w:qFormat/>
    <w:rsid w:val="0097055E"/>
    <w:pPr>
      <w:jc w:val="left"/>
    </w:pPr>
  </w:style>
  <w:style w:type="paragraph" w:styleId="TOC7">
    <w:name w:val="toc 7"/>
    <w:basedOn w:val="a8"/>
    <w:next w:val="a8"/>
    <w:semiHidden/>
    <w:qFormat/>
    <w:rsid w:val="0097055E"/>
    <w:pPr>
      <w:tabs>
        <w:tab w:val="right" w:leader="dot" w:pos="9241"/>
      </w:tabs>
      <w:ind w:firstLineChars="500" w:firstLine="500"/>
      <w:jc w:val="left"/>
    </w:pPr>
    <w:rPr>
      <w:rFonts w:ascii="宋体"/>
      <w:szCs w:val="21"/>
    </w:rPr>
  </w:style>
  <w:style w:type="paragraph" w:styleId="80">
    <w:name w:val="index 8"/>
    <w:basedOn w:val="a8"/>
    <w:next w:val="a8"/>
    <w:semiHidden/>
    <w:qFormat/>
    <w:rsid w:val="0097055E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af0">
    <w:name w:val="caption"/>
    <w:basedOn w:val="a8"/>
    <w:next w:val="a8"/>
    <w:semiHidden/>
    <w:qFormat/>
    <w:rsid w:val="0097055E"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0">
    <w:name w:val="index 5"/>
    <w:basedOn w:val="a8"/>
    <w:next w:val="a8"/>
    <w:semiHidden/>
    <w:qFormat/>
    <w:rsid w:val="0097055E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af1">
    <w:name w:val="Document Map"/>
    <w:basedOn w:val="a8"/>
    <w:link w:val="af2"/>
    <w:uiPriority w:val="99"/>
    <w:qFormat/>
    <w:rsid w:val="0097055E"/>
    <w:pPr>
      <w:shd w:val="clear" w:color="auto" w:fill="000080"/>
    </w:pPr>
  </w:style>
  <w:style w:type="paragraph" w:styleId="60">
    <w:name w:val="index 6"/>
    <w:basedOn w:val="a8"/>
    <w:next w:val="a8"/>
    <w:semiHidden/>
    <w:qFormat/>
    <w:rsid w:val="0097055E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af3">
    <w:name w:val="Body Text Indent"/>
    <w:basedOn w:val="a8"/>
    <w:semiHidden/>
    <w:qFormat/>
    <w:rsid w:val="0097055E"/>
    <w:pPr>
      <w:spacing w:after="120"/>
      <w:ind w:leftChars="200" w:left="420"/>
    </w:pPr>
  </w:style>
  <w:style w:type="paragraph" w:styleId="40">
    <w:name w:val="index 4"/>
    <w:basedOn w:val="a8"/>
    <w:next w:val="a8"/>
    <w:semiHidden/>
    <w:qFormat/>
    <w:rsid w:val="0097055E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TOC5">
    <w:name w:val="toc 5"/>
    <w:basedOn w:val="a8"/>
    <w:next w:val="a8"/>
    <w:semiHidden/>
    <w:qFormat/>
    <w:rsid w:val="0097055E"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TOC3">
    <w:name w:val="toc 3"/>
    <w:basedOn w:val="a8"/>
    <w:next w:val="a8"/>
    <w:uiPriority w:val="39"/>
    <w:qFormat/>
    <w:rsid w:val="0097055E"/>
    <w:pPr>
      <w:tabs>
        <w:tab w:val="right" w:leader="dot" w:pos="9241"/>
      </w:tabs>
      <w:ind w:leftChars="200" w:left="200"/>
      <w:jc w:val="left"/>
    </w:pPr>
    <w:rPr>
      <w:rFonts w:ascii="宋体"/>
      <w:szCs w:val="21"/>
    </w:rPr>
  </w:style>
  <w:style w:type="paragraph" w:styleId="TOC8">
    <w:name w:val="toc 8"/>
    <w:basedOn w:val="a8"/>
    <w:next w:val="a8"/>
    <w:semiHidden/>
    <w:rsid w:val="0097055E"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30">
    <w:name w:val="index 3"/>
    <w:basedOn w:val="a8"/>
    <w:next w:val="a8"/>
    <w:semiHidden/>
    <w:qFormat/>
    <w:rsid w:val="0097055E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af4">
    <w:name w:val="endnote text"/>
    <w:basedOn w:val="a8"/>
    <w:semiHidden/>
    <w:qFormat/>
    <w:rsid w:val="0097055E"/>
    <w:pPr>
      <w:snapToGrid w:val="0"/>
      <w:jc w:val="left"/>
    </w:pPr>
  </w:style>
  <w:style w:type="paragraph" w:styleId="af5">
    <w:name w:val="Balloon Text"/>
    <w:basedOn w:val="a8"/>
    <w:link w:val="af6"/>
    <w:semiHidden/>
    <w:qFormat/>
    <w:rsid w:val="0097055E"/>
    <w:rPr>
      <w:sz w:val="18"/>
      <w:szCs w:val="18"/>
    </w:rPr>
  </w:style>
  <w:style w:type="paragraph" w:styleId="af7">
    <w:name w:val="footer"/>
    <w:basedOn w:val="a8"/>
    <w:semiHidden/>
    <w:rsid w:val="0097055E"/>
    <w:pPr>
      <w:snapToGrid w:val="0"/>
      <w:ind w:rightChars="100" w:right="210"/>
      <w:jc w:val="right"/>
    </w:pPr>
    <w:rPr>
      <w:sz w:val="18"/>
      <w:szCs w:val="18"/>
    </w:rPr>
  </w:style>
  <w:style w:type="paragraph" w:styleId="af8">
    <w:name w:val="header"/>
    <w:basedOn w:val="a8"/>
    <w:semiHidden/>
    <w:rsid w:val="0097055E"/>
    <w:pPr>
      <w:snapToGrid w:val="0"/>
      <w:jc w:val="left"/>
    </w:pPr>
    <w:rPr>
      <w:sz w:val="18"/>
      <w:szCs w:val="18"/>
    </w:rPr>
  </w:style>
  <w:style w:type="paragraph" w:styleId="TOC1">
    <w:name w:val="toc 1"/>
    <w:basedOn w:val="a8"/>
    <w:next w:val="a8"/>
    <w:uiPriority w:val="39"/>
    <w:qFormat/>
    <w:rsid w:val="0097055E"/>
    <w:pPr>
      <w:tabs>
        <w:tab w:val="right" w:leader="dot" w:pos="9242"/>
      </w:tabs>
      <w:spacing w:beforeLines="25" w:afterLines="25"/>
      <w:jc w:val="left"/>
    </w:pPr>
    <w:rPr>
      <w:rFonts w:ascii="宋体"/>
      <w:szCs w:val="21"/>
    </w:rPr>
  </w:style>
  <w:style w:type="paragraph" w:styleId="TOC4">
    <w:name w:val="toc 4"/>
    <w:basedOn w:val="a8"/>
    <w:next w:val="a8"/>
    <w:semiHidden/>
    <w:qFormat/>
    <w:rsid w:val="0097055E"/>
    <w:pPr>
      <w:tabs>
        <w:tab w:val="right" w:leader="dot" w:pos="9241"/>
      </w:tabs>
      <w:ind w:firstLineChars="200" w:firstLine="200"/>
      <w:jc w:val="left"/>
    </w:pPr>
    <w:rPr>
      <w:rFonts w:ascii="宋体"/>
      <w:szCs w:val="21"/>
    </w:rPr>
  </w:style>
  <w:style w:type="paragraph" w:styleId="af9">
    <w:name w:val="index heading"/>
    <w:basedOn w:val="a8"/>
    <w:next w:val="10"/>
    <w:semiHidden/>
    <w:qFormat/>
    <w:rsid w:val="0097055E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10">
    <w:name w:val="index 1"/>
    <w:basedOn w:val="a8"/>
    <w:next w:val="ZSA0"/>
    <w:semiHidden/>
    <w:qFormat/>
    <w:rsid w:val="0097055E"/>
    <w:pPr>
      <w:tabs>
        <w:tab w:val="right" w:leader="dot" w:pos="9299"/>
      </w:tabs>
      <w:jc w:val="left"/>
    </w:pPr>
    <w:rPr>
      <w:rFonts w:ascii="宋体"/>
      <w:szCs w:val="21"/>
    </w:rPr>
  </w:style>
  <w:style w:type="paragraph" w:customStyle="1" w:styleId="ZSA0">
    <w:name w:val="ZS_A正文"/>
    <w:link w:val="ZSAChar"/>
    <w:qFormat/>
    <w:rsid w:val="0097055E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paragraph" w:styleId="a">
    <w:name w:val="footnote text"/>
    <w:basedOn w:val="a8"/>
    <w:semiHidden/>
    <w:qFormat/>
    <w:rsid w:val="0097055E"/>
    <w:pPr>
      <w:numPr>
        <w:numId w:val="2"/>
      </w:numPr>
      <w:snapToGrid w:val="0"/>
      <w:jc w:val="left"/>
    </w:pPr>
    <w:rPr>
      <w:rFonts w:ascii="宋体"/>
      <w:sz w:val="18"/>
      <w:szCs w:val="18"/>
    </w:rPr>
  </w:style>
  <w:style w:type="paragraph" w:styleId="TOC6">
    <w:name w:val="toc 6"/>
    <w:basedOn w:val="a8"/>
    <w:next w:val="a8"/>
    <w:semiHidden/>
    <w:qFormat/>
    <w:rsid w:val="0097055E"/>
    <w:pPr>
      <w:tabs>
        <w:tab w:val="right" w:leader="dot" w:pos="9241"/>
      </w:tabs>
      <w:ind w:firstLineChars="400" w:firstLine="400"/>
      <w:jc w:val="left"/>
    </w:pPr>
    <w:rPr>
      <w:rFonts w:ascii="宋体"/>
      <w:szCs w:val="21"/>
    </w:rPr>
  </w:style>
  <w:style w:type="paragraph" w:styleId="70">
    <w:name w:val="index 7"/>
    <w:basedOn w:val="a8"/>
    <w:next w:val="a8"/>
    <w:semiHidden/>
    <w:qFormat/>
    <w:rsid w:val="0097055E"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90">
    <w:name w:val="index 9"/>
    <w:basedOn w:val="a8"/>
    <w:next w:val="a8"/>
    <w:semiHidden/>
    <w:qFormat/>
    <w:rsid w:val="0097055E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TOC2">
    <w:name w:val="toc 2"/>
    <w:basedOn w:val="a8"/>
    <w:next w:val="a8"/>
    <w:uiPriority w:val="39"/>
    <w:qFormat/>
    <w:rsid w:val="0097055E"/>
    <w:pPr>
      <w:tabs>
        <w:tab w:val="right" w:leader="dot" w:pos="9242"/>
      </w:tabs>
      <w:ind w:leftChars="100" w:left="100"/>
      <w:jc w:val="left"/>
    </w:pPr>
    <w:rPr>
      <w:rFonts w:ascii="宋体"/>
      <w:szCs w:val="21"/>
    </w:rPr>
  </w:style>
  <w:style w:type="paragraph" w:styleId="TOC9">
    <w:name w:val="toc 9"/>
    <w:basedOn w:val="a8"/>
    <w:next w:val="a8"/>
    <w:semiHidden/>
    <w:qFormat/>
    <w:rsid w:val="0097055E"/>
    <w:pPr>
      <w:ind w:left="1470"/>
      <w:jc w:val="left"/>
    </w:pPr>
    <w:rPr>
      <w:sz w:val="20"/>
      <w:szCs w:val="20"/>
    </w:rPr>
  </w:style>
  <w:style w:type="paragraph" w:styleId="afa">
    <w:name w:val="Normal (Web)"/>
    <w:basedOn w:val="a8"/>
    <w:uiPriority w:val="99"/>
    <w:unhideWhenUsed/>
    <w:qFormat/>
    <w:rsid w:val="0097055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0">
    <w:name w:val="index 2"/>
    <w:basedOn w:val="a8"/>
    <w:next w:val="a8"/>
    <w:semiHidden/>
    <w:qFormat/>
    <w:rsid w:val="0097055E"/>
    <w:pPr>
      <w:ind w:left="420" w:hanging="210"/>
      <w:jc w:val="left"/>
    </w:pPr>
    <w:rPr>
      <w:rFonts w:ascii="Calibri" w:hAnsi="Calibri"/>
      <w:sz w:val="20"/>
      <w:szCs w:val="20"/>
    </w:rPr>
  </w:style>
  <w:style w:type="character" w:styleId="afb">
    <w:name w:val="endnote reference"/>
    <w:basedOn w:val="a9"/>
    <w:semiHidden/>
    <w:qFormat/>
    <w:rsid w:val="0097055E"/>
    <w:rPr>
      <w:vertAlign w:val="superscript"/>
    </w:rPr>
  </w:style>
  <w:style w:type="character" w:styleId="afc">
    <w:name w:val="page number"/>
    <w:basedOn w:val="a9"/>
    <w:qFormat/>
    <w:rsid w:val="0097055E"/>
    <w:rPr>
      <w:rFonts w:ascii="Times New Roman" w:eastAsia="宋体" w:hAnsi="Times New Roman"/>
      <w:sz w:val="18"/>
    </w:rPr>
  </w:style>
  <w:style w:type="character" w:styleId="afd">
    <w:name w:val="FollowedHyperlink"/>
    <w:basedOn w:val="a9"/>
    <w:semiHidden/>
    <w:qFormat/>
    <w:rsid w:val="0097055E"/>
    <w:rPr>
      <w:color w:val="800080"/>
      <w:u w:val="single"/>
    </w:rPr>
  </w:style>
  <w:style w:type="character" w:styleId="afe">
    <w:name w:val="Hyperlink"/>
    <w:basedOn w:val="a9"/>
    <w:uiPriority w:val="99"/>
    <w:unhideWhenUsed/>
    <w:qFormat/>
    <w:rsid w:val="0097055E"/>
    <w:rPr>
      <w:color w:val="0000FF"/>
      <w:u w:val="single"/>
    </w:rPr>
  </w:style>
  <w:style w:type="character" w:styleId="aff">
    <w:name w:val="annotation reference"/>
    <w:basedOn w:val="a9"/>
    <w:semiHidden/>
    <w:qFormat/>
    <w:rsid w:val="0097055E"/>
    <w:rPr>
      <w:sz w:val="21"/>
      <w:szCs w:val="21"/>
    </w:rPr>
  </w:style>
  <w:style w:type="character" w:styleId="aff0">
    <w:name w:val="footnote reference"/>
    <w:basedOn w:val="a9"/>
    <w:semiHidden/>
    <w:qFormat/>
    <w:rsid w:val="0097055E"/>
    <w:rPr>
      <w:vertAlign w:val="superscript"/>
    </w:rPr>
  </w:style>
  <w:style w:type="table" w:styleId="aff1">
    <w:name w:val="Table Grid"/>
    <w:basedOn w:val="aa"/>
    <w:uiPriority w:val="39"/>
    <w:qFormat/>
    <w:rsid w:val="0097055E"/>
    <w:rPr>
      <w:rFonts w:ascii="宋体"/>
      <w:sz w:val="18"/>
      <w:szCs w:val="1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2">
    <w:name w:val="Table Theme"/>
    <w:basedOn w:val="aa"/>
    <w:qFormat/>
    <w:rsid w:val="0097055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Table Colorful 2"/>
    <w:basedOn w:val="aa"/>
    <w:qFormat/>
    <w:rsid w:val="0097055E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1">
    <w:name w:val="Table Simple 3"/>
    <w:basedOn w:val="aa"/>
    <w:semiHidden/>
    <w:qFormat/>
    <w:rsid w:val="0097055E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customStyle="1" w:styleId="ZSAChar">
    <w:name w:val="ZS_A正文 Char"/>
    <w:basedOn w:val="a9"/>
    <w:link w:val="ZSA0"/>
    <w:qFormat/>
    <w:rsid w:val="0097055E"/>
    <w:rPr>
      <w:rFonts w:ascii="宋体"/>
      <w:sz w:val="21"/>
      <w:lang w:val="en-US" w:eastAsia="zh-CN" w:bidi="ar-SA"/>
    </w:rPr>
  </w:style>
  <w:style w:type="paragraph" w:customStyle="1" w:styleId="ZSC2">
    <w:name w:val="ZS_C标题2级"/>
    <w:next w:val="ZSA0"/>
    <w:link w:val="ZSC2Char"/>
    <w:qFormat/>
    <w:rsid w:val="0097055E"/>
    <w:pPr>
      <w:numPr>
        <w:ilvl w:val="1"/>
        <w:numId w:val="3"/>
      </w:numPr>
      <w:spacing w:beforeLines="50" w:afterLines="50"/>
      <w:outlineLvl w:val="1"/>
    </w:pPr>
    <w:rPr>
      <w:rFonts w:ascii="黑体" w:eastAsia="黑体"/>
      <w:sz w:val="21"/>
      <w:szCs w:val="21"/>
    </w:rPr>
  </w:style>
  <w:style w:type="paragraph" w:customStyle="1" w:styleId="aff3">
    <w:name w:val="标准书脚_奇数页"/>
    <w:semiHidden/>
    <w:qFormat/>
    <w:rsid w:val="0097055E"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f4">
    <w:name w:val="标准书眉_奇数页"/>
    <w:next w:val="a8"/>
    <w:semiHidden/>
    <w:qFormat/>
    <w:rsid w:val="0097055E"/>
    <w:pPr>
      <w:tabs>
        <w:tab w:val="center" w:pos="4154"/>
        <w:tab w:val="right" w:pos="8306"/>
      </w:tabs>
      <w:spacing w:after="220"/>
      <w:jc w:val="right"/>
    </w:pPr>
    <w:rPr>
      <w:rFonts w:ascii="黑体" w:eastAsia="黑体"/>
      <w:sz w:val="21"/>
      <w:szCs w:val="21"/>
    </w:rPr>
  </w:style>
  <w:style w:type="paragraph" w:customStyle="1" w:styleId="ZSC1">
    <w:name w:val="ZS_C标题1级"/>
    <w:next w:val="ZSA0"/>
    <w:qFormat/>
    <w:rsid w:val="0097055E"/>
    <w:pPr>
      <w:numPr>
        <w:numId w:val="3"/>
      </w:numPr>
      <w:spacing w:beforeLines="100" w:afterLines="100"/>
      <w:jc w:val="both"/>
      <w:outlineLvl w:val="0"/>
    </w:pPr>
    <w:rPr>
      <w:rFonts w:ascii="黑体" w:eastAsia="黑体"/>
      <w:sz w:val="21"/>
    </w:rPr>
  </w:style>
  <w:style w:type="paragraph" w:customStyle="1" w:styleId="ZSC3">
    <w:name w:val="ZS_C标题3级"/>
    <w:basedOn w:val="ZSC2"/>
    <w:next w:val="ZSA0"/>
    <w:qFormat/>
    <w:rsid w:val="0097055E"/>
    <w:pPr>
      <w:numPr>
        <w:ilvl w:val="2"/>
      </w:numPr>
      <w:outlineLvl w:val="2"/>
    </w:pPr>
  </w:style>
  <w:style w:type="paragraph" w:customStyle="1" w:styleId="22">
    <w:name w:val="封面标准号2"/>
    <w:semiHidden/>
    <w:qFormat/>
    <w:rsid w:val="0097055E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ZSA">
    <w:name w:val="ZS_A正文列项"/>
    <w:qFormat/>
    <w:rsid w:val="0097055E"/>
    <w:pPr>
      <w:widowControl w:val="0"/>
      <w:numPr>
        <w:numId w:val="4"/>
      </w:numPr>
      <w:jc w:val="both"/>
    </w:pPr>
    <w:rPr>
      <w:rFonts w:ascii="宋体"/>
      <w:sz w:val="21"/>
    </w:rPr>
  </w:style>
  <w:style w:type="paragraph" w:customStyle="1" w:styleId="ZSB1">
    <w:name w:val="ZS_B编号1级列项"/>
    <w:qFormat/>
    <w:rsid w:val="0097055E"/>
    <w:pPr>
      <w:numPr>
        <w:ilvl w:val="1"/>
        <w:numId w:val="4"/>
      </w:numPr>
      <w:tabs>
        <w:tab w:val="left" w:pos="840"/>
      </w:tabs>
      <w:jc w:val="both"/>
    </w:pPr>
    <w:rPr>
      <w:rFonts w:ascii="宋体"/>
      <w:sz w:val="21"/>
    </w:rPr>
  </w:style>
  <w:style w:type="paragraph" w:customStyle="1" w:styleId="ZSA1">
    <w:name w:val="ZS_A目次、标准名称标题"/>
    <w:basedOn w:val="a8"/>
    <w:next w:val="ZSA0"/>
    <w:qFormat/>
    <w:rsid w:val="0097055E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ZSC4">
    <w:name w:val="ZS_C标题4级"/>
    <w:basedOn w:val="ZSC3"/>
    <w:next w:val="ZSA0"/>
    <w:qFormat/>
    <w:rsid w:val="0097055E"/>
    <w:pPr>
      <w:numPr>
        <w:ilvl w:val="3"/>
      </w:numPr>
      <w:outlineLvl w:val="3"/>
    </w:pPr>
  </w:style>
  <w:style w:type="paragraph" w:customStyle="1" w:styleId="ZSE0">
    <w:name w:val="ZS_E示例"/>
    <w:next w:val="ZSE1"/>
    <w:qFormat/>
    <w:rsid w:val="0097055E"/>
    <w:pPr>
      <w:widowControl w:val="0"/>
      <w:ind w:firstLine="363"/>
      <w:jc w:val="both"/>
    </w:pPr>
    <w:rPr>
      <w:rFonts w:ascii="宋体"/>
      <w:sz w:val="18"/>
      <w:szCs w:val="18"/>
    </w:rPr>
  </w:style>
  <w:style w:type="paragraph" w:customStyle="1" w:styleId="ZSE1">
    <w:name w:val="ZS_E示例段文字"/>
    <w:qFormat/>
    <w:rsid w:val="0097055E"/>
    <w:pPr>
      <w:ind w:firstLineChars="200" w:firstLine="200"/>
    </w:pPr>
    <w:rPr>
      <w:rFonts w:ascii="宋体"/>
      <w:sz w:val="18"/>
      <w:szCs w:val="18"/>
    </w:rPr>
  </w:style>
  <w:style w:type="paragraph" w:customStyle="1" w:styleId="ZSB20">
    <w:name w:val="ZS_B编号2级"/>
    <w:qFormat/>
    <w:rsid w:val="0097055E"/>
    <w:pPr>
      <w:numPr>
        <w:ilvl w:val="1"/>
        <w:numId w:val="5"/>
      </w:numPr>
      <w:jc w:val="both"/>
    </w:pPr>
    <w:rPr>
      <w:rFonts w:ascii="宋体"/>
      <w:sz w:val="21"/>
    </w:rPr>
  </w:style>
  <w:style w:type="paragraph" w:customStyle="1" w:styleId="ZSC5">
    <w:name w:val="ZS_C标题5级"/>
    <w:basedOn w:val="ZSC4"/>
    <w:next w:val="ZSA0"/>
    <w:qFormat/>
    <w:rsid w:val="0097055E"/>
    <w:pPr>
      <w:numPr>
        <w:ilvl w:val="4"/>
      </w:numPr>
      <w:outlineLvl w:val="4"/>
    </w:pPr>
  </w:style>
  <w:style w:type="paragraph" w:customStyle="1" w:styleId="ZSC6">
    <w:name w:val="ZS_C标题6级"/>
    <w:basedOn w:val="ZSC5"/>
    <w:next w:val="ZSA0"/>
    <w:qFormat/>
    <w:rsid w:val="0097055E"/>
    <w:pPr>
      <w:numPr>
        <w:ilvl w:val="5"/>
      </w:numPr>
      <w:outlineLvl w:val="5"/>
    </w:pPr>
  </w:style>
  <w:style w:type="paragraph" w:customStyle="1" w:styleId="aff5">
    <w:name w:val="注："/>
    <w:next w:val="ZSA0"/>
    <w:semiHidden/>
    <w:qFormat/>
    <w:rsid w:val="0097055E"/>
    <w:pPr>
      <w:widowControl w:val="0"/>
      <w:autoSpaceDE w:val="0"/>
      <w:autoSpaceDN w:val="0"/>
      <w:ind w:left="726" w:hanging="363"/>
      <w:jc w:val="both"/>
    </w:pPr>
    <w:rPr>
      <w:rFonts w:ascii="宋体"/>
      <w:sz w:val="18"/>
      <w:szCs w:val="18"/>
    </w:rPr>
  </w:style>
  <w:style w:type="paragraph" w:customStyle="1" w:styleId="aff6">
    <w:name w:val="注×："/>
    <w:semiHidden/>
    <w:qFormat/>
    <w:rsid w:val="0097055E"/>
    <w:pPr>
      <w:widowControl w:val="0"/>
      <w:autoSpaceDE w:val="0"/>
      <w:autoSpaceDN w:val="0"/>
      <w:ind w:left="811" w:hanging="448"/>
      <w:jc w:val="both"/>
    </w:pPr>
    <w:rPr>
      <w:rFonts w:ascii="宋体"/>
      <w:sz w:val="18"/>
      <w:szCs w:val="18"/>
    </w:rPr>
  </w:style>
  <w:style w:type="paragraph" w:customStyle="1" w:styleId="ZSB10">
    <w:name w:val="ZS_B编号1级"/>
    <w:link w:val="ZSB1Char"/>
    <w:qFormat/>
    <w:rsid w:val="0097055E"/>
    <w:pPr>
      <w:numPr>
        <w:numId w:val="5"/>
      </w:numPr>
      <w:jc w:val="both"/>
    </w:pPr>
    <w:rPr>
      <w:rFonts w:ascii="宋体"/>
      <w:sz w:val="21"/>
    </w:rPr>
  </w:style>
  <w:style w:type="paragraph" w:customStyle="1" w:styleId="ZSB2">
    <w:name w:val="ZS_B编号2级列项"/>
    <w:basedOn w:val="a8"/>
    <w:qFormat/>
    <w:rsid w:val="0097055E"/>
    <w:pPr>
      <w:numPr>
        <w:ilvl w:val="2"/>
        <w:numId w:val="4"/>
      </w:numPr>
    </w:pPr>
    <w:rPr>
      <w:rFonts w:ascii="宋体"/>
      <w:szCs w:val="21"/>
    </w:rPr>
  </w:style>
  <w:style w:type="paragraph" w:customStyle="1" w:styleId="ZSB3">
    <w:name w:val="ZS_B编号3级"/>
    <w:qFormat/>
    <w:rsid w:val="0097055E"/>
    <w:pPr>
      <w:numPr>
        <w:ilvl w:val="2"/>
        <w:numId w:val="5"/>
      </w:numPr>
    </w:pPr>
    <w:rPr>
      <w:rFonts w:ascii="宋体"/>
      <w:sz w:val="21"/>
    </w:rPr>
  </w:style>
  <w:style w:type="paragraph" w:customStyle="1" w:styleId="ZSE2">
    <w:name w:val="ZS_E示例×："/>
    <w:basedOn w:val="ZSC1"/>
    <w:qFormat/>
    <w:rsid w:val="0097055E"/>
    <w:pPr>
      <w:numPr>
        <w:numId w:val="0"/>
      </w:numPr>
      <w:spacing w:beforeLines="0" w:afterLines="0"/>
      <w:ind w:firstLine="363"/>
      <w:outlineLvl w:val="9"/>
    </w:pPr>
    <w:rPr>
      <w:rFonts w:ascii="宋体" w:eastAsia="宋体"/>
      <w:sz w:val="18"/>
      <w:szCs w:val="18"/>
    </w:rPr>
  </w:style>
  <w:style w:type="paragraph" w:customStyle="1" w:styleId="ZSE3">
    <w:name w:val="ZS_E注"/>
    <w:basedOn w:val="aff5"/>
    <w:next w:val="ZSA0"/>
    <w:qFormat/>
    <w:rsid w:val="0097055E"/>
  </w:style>
  <w:style w:type="paragraph" w:customStyle="1" w:styleId="ZSE">
    <w:name w:val="ZS_E注×："/>
    <w:qFormat/>
    <w:rsid w:val="0097055E"/>
    <w:pPr>
      <w:numPr>
        <w:numId w:val="6"/>
      </w:numPr>
      <w:jc w:val="both"/>
    </w:pPr>
    <w:rPr>
      <w:rFonts w:ascii="宋体"/>
      <w:sz w:val="18"/>
      <w:szCs w:val="18"/>
    </w:rPr>
  </w:style>
  <w:style w:type="paragraph" w:customStyle="1" w:styleId="aff7">
    <w:name w:val="标准标志"/>
    <w:next w:val="a8"/>
    <w:semiHidden/>
    <w:rsid w:val="0097055E"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b/>
      <w:w w:val="170"/>
      <w:sz w:val="96"/>
      <w:szCs w:val="96"/>
    </w:rPr>
  </w:style>
  <w:style w:type="paragraph" w:customStyle="1" w:styleId="aff8">
    <w:name w:val="标准称谓"/>
    <w:next w:val="a8"/>
    <w:semiHidden/>
    <w:rsid w:val="0097055E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48"/>
    </w:rPr>
  </w:style>
  <w:style w:type="paragraph" w:customStyle="1" w:styleId="aff9">
    <w:name w:val="标准书脚_偶数页"/>
    <w:semiHidden/>
    <w:qFormat/>
    <w:rsid w:val="0097055E"/>
    <w:pPr>
      <w:spacing w:before="120"/>
      <w:ind w:left="221"/>
    </w:pPr>
    <w:rPr>
      <w:rFonts w:ascii="宋体"/>
      <w:sz w:val="18"/>
      <w:szCs w:val="18"/>
    </w:rPr>
  </w:style>
  <w:style w:type="paragraph" w:customStyle="1" w:styleId="affa">
    <w:name w:val="标准书眉_偶数页"/>
    <w:basedOn w:val="aff4"/>
    <w:next w:val="a8"/>
    <w:semiHidden/>
    <w:qFormat/>
    <w:rsid w:val="0097055E"/>
    <w:pPr>
      <w:jc w:val="left"/>
    </w:pPr>
  </w:style>
  <w:style w:type="paragraph" w:customStyle="1" w:styleId="affb">
    <w:name w:val="标准书眉一"/>
    <w:semiHidden/>
    <w:qFormat/>
    <w:rsid w:val="0097055E"/>
    <w:pPr>
      <w:jc w:val="both"/>
    </w:pPr>
  </w:style>
  <w:style w:type="paragraph" w:customStyle="1" w:styleId="affc">
    <w:name w:val="参考文献"/>
    <w:basedOn w:val="a8"/>
    <w:next w:val="ZSA0"/>
    <w:semiHidden/>
    <w:qFormat/>
    <w:rsid w:val="0097055E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d">
    <w:name w:val="参考文献、索引标题"/>
    <w:basedOn w:val="a8"/>
    <w:next w:val="ZSA0"/>
    <w:semiHidden/>
    <w:qFormat/>
    <w:rsid w:val="0097055E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character" w:customStyle="1" w:styleId="affe">
    <w:name w:val="发布"/>
    <w:basedOn w:val="a9"/>
    <w:semiHidden/>
    <w:qFormat/>
    <w:rsid w:val="0097055E"/>
    <w:rPr>
      <w:rFonts w:ascii="黑体" w:eastAsia="黑体"/>
      <w:spacing w:val="85"/>
      <w:w w:val="100"/>
      <w:position w:val="3"/>
      <w:sz w:val="28"/>
      <w:szCs w:val="28"/>
    </w:rPr>
  </w:style>
  <w:style w:type="paragraph" w:customStyle="1" w:styleId="afff">
    <w:name w:val="发布部门"/>
    <w:next w:val="ZSA0"/>
    <w:semiHidden/>
    <w:rsid w:val="0097055E"/>
    <w:pPr>
      <w:framePr w:w="7938" w:h="1134" w:hRule="exact" w:hSpace="125" w:vSpace="181" w:wrap="around" w:vAnchor="page" w:hAnchor="page" w:x="2150" w:y="14630" w:anchorLock="1"/>
      <w:jc w:val="center"/>
    </w:pPr>
    <w:rPr>
      <w:rFonts w:ascii="宋体"/>
      <w:b/>
      <w:spacing w:val="20"/>
      <w:w w:val="135"/>
      <w:sz w:val="28"/>
    </w:rPr>
  </w:style>
  <w:style w:type="paragraph" w:customStyle="1" w:styleId="afff0">
    <w:name w:val="发布日期"/>
    <w:semiHidden/>
    <w:rsid w:val="0097055E"/>
    <w:pPr>
      <w:framePr w:w="3997" w:h="471" w:hRule="exact" w:vSpace="181" w:wrap="around" w:hAnchor="page" w:x="7089" w:y="14097" w:anchorLock="1"/>
    </w:pPr>
    <w:rPr>
      <w:rFonts w:eastAsia="黑体"/>
      <w:sz w:val="28"/>
    </w:rPr>
  </w:style>
  <w:style w:type="paragraph" w:customStyle="1" w:styleId="afff1">
    <w:name w:val="封面标准代替信息"/>
    <w:semiHidden/>
    <w:rsid w:val="0097055E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/>
      <w:sz w:val="21"/>
      <w:szCs w:val="21"/>
    </w:rPr>
  </w:style>
  <w:style w:type="paragraph" w:customStyle="1" w:styleId="11">
    <w:name w:val="封面标准号1"/>
    <w:semiHidden/>
    <w:qFormat/>
    <w:rsid w:val="0097055E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afff2">
    <w:name w:val="封面标准名称"/>
    <w:semiHidden/>
    <w:rsid w:val="0097055E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3">
    <w:name w:val="封面标准英文名称"/>
    <w:basedOn w:val="afff2"/>
    <w:semiHidden/>
    <w:rsid w:val="0097055E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ff4">
    <w:name w:val="封面一致性程度标识"/>
    <w:basedOn w:val="afff3"/>
    <w:semiHidden/>
    <w:rsid w:val="0097055E"/>
    <w:pPr>
      <w:framePr w:wrap="around"/>
      <w:spacing w:before="440"/>
    </w:pPr>
    <w:rPr>
      <w:rFonts w:ascii="宋体" w:eastAsia="宋体"/>
    </w:rPr>
  </w:style>
  <w:style w:type="paragraph" w:customStyle="1" w:styleId="afff5">
    <w:name w:val="封面标准文稿类别"/>
    <w:basedOn w:val="afff4"/>
    <w:semiHidden/>
    <w:qFormat/>
    <w:rsid w:val="0097055E"/>
    <w:pPr>
      <w:framePr w:wrap="around"/>
      <w:spacing w:after="160" w:line="240" w:lineRule="auto"/>
    </w:pPr>
    <w:rPr>
      <w:sz w:val="24"/>
    </w:rPr>
  </w:style>
  <w:style w:type="paragraph" w:customStyle="1" w:styleId="afff6">
    <w:name w:val="封面标准文稿编辑信息"/>
    <w:basedOn w:val="afff5"/>
    <w:semiHidden/>
    <w:rsid w:val="0097055E"/>
    <w:pPr>
      <w:framePr w:wrap="around"/>
      <w:spacing w:before="180" w:line="180" w:lineRule="exact"/>
    </w:pPr>
    <w:rPr>
      <w:sz w:val="21"/>
    </w:rPr>
  </w:style>
  <w:style w:type="paragraph" w:customStyle="1" w:styleId="afff7">
    <w:name w:val="封面正文"/>
    <w:semiHidden/>
    <w:qFormat/>
    <w:rsid w:val="0097055E"/>
    <w:pPr>
      <w:jc w:val="both"/>
    </w:pPr>
  </w:style>
  <w:style w:type="paragraph" w:customStyle="1" w:styleId="ZSF">
    <w:name w:val="ZS_F附录标识"/>
    <w:basedOn w:val="a8"/>
    <w:next w:val="ZSA0"/>
    <w:qFormat/>
    <w:rsid w:val="0097055E"/>
    <w:pPr>
      <w:keepNext/>
      <w:widowControl/>
      <w:numPr>
        <w:numId w:val="7"/>
      </w:numPr>
      <w:shd w:val="clear" w:color="FFFFFF" w:fill="FFFFFF"/>
      <w:tabs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ZSF0">
    <w:name w:val="ZS_F附录标题"/>
    <w:basedOn w:val="ZSA0"/>
    <w:next w:val="ZSA0"/>
    <w:rsid w:val="0097055E"/>
    <w:pPr>
      <w:ind w:firstLineChars="0" w:firstLine="0"/>
      <w:jc w:val="center"/>
    </w:pPr>
    <w:rPr>
      <w:rFonts w:ascii="黑体" w:eastAsia="黑体"/>
    </w:rPr>
  </w:style>
  <w:style w:type="paragraph" w:customStyle="1" w:styleId="ZSH1">
    <w:name w:val="ZS_H附录表空标号"/>
    <w:basedOn w:val="a8"/>
    <w:next w:val="ZSA0"/>
    <w:qFormat/>
    <w:rsid w:val="0097055E"/>
    <w:pPr>
      <w:numPr>
        <w:numId w:val="8"/>
      </w:numPr>
      <w:spacing w:line="14" w:lineRule="exact"/>
      <w:jc w:val="center"/>
    </w:pPr>
    <w:rPr>
      <w:color w:val="FFFFFF"/>
    </w:rPr>
  </w:style>
  <w:style w:type="paragraph" w:customStyle="1" w:styleId="ZSH2">
    <w:name w:val="ZS_H附录表标题"/>
    <w:basedOn w:val="a8"/>
    <w:next w:val="ZSA0"/>
    <w:qFormat/>
    <w:rsid w:val="0097055E"/>
    <w:pPr>
      <w:numPr>
        <w:ilvl w:val="1"/>
        <w:numId w:val="8"/>
      </w:numPr>
      <w:spacing w:beforeLines="50" w:afterLines="50"/>
      <w:jc w:val="center"/>
    </w:pPr>
    <w:rPr>
      <w:rFonts w:ascii="黑体" w:eastAsia="黑体"/>
      <w:szCs w:val="21"/>
    </w:rPr>
  </w:style>
  <w:style w:type="paragraph" w:customStyle="1" w:styleId="ZSG3">
    <w:name w:val="ZS_G附录标题3级"/>
    <w:basedOn w:val="a8"/>
    <w:next w:val="ZSA0"/>
    <w:rsid w:val="0097055E"/>
    <w:pPr>
      <w:widowControl/>
      <w:numPr>
        <w:ilvl w:val="3"/>
        <w:numId w:val="7"/>
      </w:numPr>
      <w:tabs>
        <w:tab w:val="left" w:pos="360"/>
      </w:tabs>
      <w:wordWrap w:val="0"/>
      <w:overflowPunct w:val="0"/>
      <w:autoSpaceDE w:val="0"/>
      <w:autoSpaceDN w:val="0"/>
      <w:spacing w:beforeLines="50" w:afterLines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f8">
    <w:name w:val="附录公式编号制表符"/>
    <w:basedOn w:val="a8"/>
    <w:next w:val="ZSA0"/>
    <w:semiHidden/>
    <w:qFormat/>
    <w:rsid w:val="0097055E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ZSG4">
    <w:name w:val="ZS_G附录标题4级"/>
    <w:basedOn w:val="ZSG3"/>
    <w:next w:val="ZSA0"/>
    <w:rsid w:val="0097055E"/>
    <w:pPr>
      <w:numPr>
        <w:ilvl w:val="4"/>
      </w:numPr>
      <w:outlineLvl w:val="4"/>
    </w:pPr>
  </w:style>
  <w:style w:type="paragraph" w:customStyle="1" w:styleId="ZSD1">
    <w:name w:val="ZS_D表编号1级"/>
    <w:basedOn w:val="a8"/>
    <w:qFormat/>
    <w:rsid w:val="0097055E"/>
    <w:pPr>
      <w:numPr>
        <w:numId w:val="9"/>
      </w:numPr>
      <w:snapToGrid w:val="0"/>
      <w:spacing w:beforeLines="50" w:line="360" w:lineRule="auto"/>
    </w:pPr>
    <w:rPr>
      <w:rFonts w:hAnsi="宋体"/>
      <w:sz w:val="18"/>
      <w:szCs w:val="21"/>
    </w:rPr>
  </w:style>
  <w:style w:type="paragraph" w:customStyle="1" w:styleId="ZSG5">
    <w:name w:val="ZS_G附录标题5级"/>
    <w:basedOn w:val="ZSG4"/>
    <w:next w:val="ZSA0"/>
    <w:qFormat/>
    <w:rsid w:val="0097055E"/>
    <w:pPr>
      <w:numPr>
        <w:ilvl w:val="5"/>
      </w:numPr>
      <w:outlineLvl w:val="5"/>
    </w:pPr>
  </w:style>
  <w:style w:type="paragraph" w:customStyle="1" w:styleId="ZSH">
    <w:name w:val="ZS_H附录图空标号"/>
    <w:basedOn w:val="a8"/>
    <w:qFormat/>
    <w:rsid w:val="0097055E"/>
    <w:pPr>
      <w:keepNext/>
      <w:pageBreakBefore/>
      <w:widowControl/>
      <w:numPr>
        <w:numId w:val="10"/>
      </w:numPr>
      <w:spacing w:line="14" w:lineRule="exact"/>
      <w:ind w:left="0" w:firstLine="363"/>
      <w:jc w:val="center"/>
    </w:pPr>
    <w:rPr>
      <w:color w:val="FFFFFF"/>
    </w:rPr>
  </w:style>
  <w:style w:type="paragraph" w:customStyle="1" w:styleId="ZSH0">
    <w:name w:val="ZS_H附录图标题"/>
    <w:basedOn w:val="a8"/>
    <w:next w:val="ZSA0"/>
    <w:qFormat/>
    <w:rsid w:val="0097055E"/>
    <w:pPr>
      <w:numPr>
        <w:ilvl w:val="1"/>
        <w:numId w:val="10"/>
      </w:numPr>
      <w:tabs>
        <w:tab w:val="left" w:pos="363"/>
      </w:tabs>
      <w:spacing w:beforeLines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ZSG6">
    <w:name w:val="ZS_G附录标题6级"/>
    <w:basedOn w:val="ZSG5"/>
    <w:next w:val="ZSA0"/>
    <w:rsid w:val="0097055E"/>
    <w:pPr>
      <w:numPr>
        <w:ilvl w:val="6"/>
      </w:numPr>
      <w:outlineLvl w:val="6"/>
    </w:pPr>
  </w:style>
  <w:style w:type="paragraph" w:customStyle="1" w:styleId="ZSG1">
    <w:name w:val="ZS_G附录标题1级"/>
    <w:next w:val="ZSA0"/>
    <w:rsid w:val="0097055E"/>
    <w:pPr>
      <w:numPr>
        <w:ilvl w:val="1"/>
        <w:numId w:val="7"/>
      </w:numPr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ZSG2">
    <w:name w:val="ZS_G附录标题2级"/>
    <w:basedOn w:val="ZSG1"/>
    <w:next w:val="ZSA0"/>
    <w:rsid w:val="0097055E"/>
    <w:pPr>
      <w:numPr>
        <w:ilvl w:val="2"/>
      </w:numPr>
      <w:tabs>
        <w:tab w:val="left" w:pos="360"/>
      </w:tabs>
      <w:autoSpaceDN w:val="0"/>
      <w:spacing w:beforeLines="50" w:afterLines="50"/>
      <w:outlineLvl w:val="2"/>
    </w:pPr>
  </w:style>
  <w:style w:type="paragraph" w:customStyle="1" w:styleId="afff9">
    <w:name w:val="列项说明"/>
    <w:basedOn w:val="a8"/>
    <w:semiHidden/>
    <w:qFormat/>
    <w:rsid w:val="0097055E"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a">
    <w:name w:val="列项说明数字编号"/>
    <w:semiHidden/>
    <w:qFormat/>
    <w:rsid w:val="0097055E"/>
    <w:pPr>
      <w:ind w:leftChars="400" w:left="600" w:hangingChars="200" w:hanging="200"/>
    </w:pPr>
    <w:rPr>
      <w:rFonts w:ascii="宋体"/>
      <w:sz w:val="21"/>
    </w:rPr>
  </w:style>
  <w:style w:type="paragraph" w:customStyle="1" w:styleId="afffb">
    <w:name w:val="目次、索引正文"/>
    <w:semiHidden/>
    <w:qFormat/>
    <w:rsid w:val="0097055E"/>
    <w:pPr>
      <w:spacing w:line="320" w:lineRule="exact"/>
      <w:jc w:val="both"/>
    </w:pPr>
    <w:rPr>
      <w:rFonts w:ascii="宋体"/>
      <w:sz w:val="21"/>
    </w:rPr>
  </w:style>
  <w:style w:type="paragraph" w:customStyle="1" w:styleId="afffc">
    <w:name w:val="其他标准标志"/>
    <w:basedOn w:val="aff7"/>
    <w:semiHidden/>
    <w:qFormat/>
    <w:rsid w:val="0097055E"/>
    <w:pPr>
      <w:framePr w:w="6101" w:wrap="around" w:vAnchor="page" w:hAnchor="page" w:x="4673" w:y="942"/>
    </w:pPr>
    <w:rPr>
      <w:w w:val="130"/>
    </w:rPr>
  </w:style>
  <w:style w:type="paragraph" w:customStyle="1" w:styleId="afffd">
    <w:name w:val="其他标准称谓"/>
    <w:next w:val="a8"/>
    <w:semiHidden/>
    <w:qFormat/>
    <w:rsid w:val="0097055E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/>
      <w:spacing w:val="-40"/>
      <w:sz w:val="48"/>
      <w:szCs w:val="52"/>
    </w:rPr>
  </w:style>
  <w:style w:type="paragraph" w:customStyle="1" w:styleId="afffe">
    <w:name w:val="其他发布部门"/>
    <w:basedOn w:val="afff"/>
    <w:semiHidden/>
    <w:qFormat/>
    <w:rsid w:val="0097055E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ZSA2">
    <w:name w:val="ZS_A前言、引言标题"/>
    <w:next w:val="ZSA0"/>
    <w:qFormat/>
    <w:rsid w:val="0097055E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f">
    <w:name w:val="实施日期"/>
    <w:basedOn w:val="afff0"/>
    <w:semiHidden/>
    <w:qFormat/>
    <w:rsid w:val="0097055E"/>
    <w:pPr>
      <w:framePr w:wrap="around" w:vAnchor="page" w:hAnchor="text"/>
      <w:jc w:val="right"/>
    </w:pPr>
  </w:style>
  <w:style w:type="paragraph" w:customStyle="1" w:styleId="ZSE4">
    <w:name w:val="ZS_E注 注脚"/>
    <w:basedOn w:val="a"/>
    <w:qFormat/>
    <w:rsid w:val="0097055E"/>
    <w:pPr>
      <w:numPr>
        <w:numId w:val="0"/>
      </w:numPr>
      <w:jc w:val="both"/>
    </w:pPr>
  </w:style>
  <w:style w:type="paragraph" w:customStyle="1" w:styleId="ZSD2">
    <w:name w:val="ZS_D图标注脚说明"/>
    <w:basedOn w:val="ZSA0"/>
    <w:qFormat/>
    <w:rsid w:val="0097055E"/>
    <w:pPr>
      <w:ind w:left="840" w:firstLineChars="0" w:hanging="420"/>
    </w:pPr>
    <w:rPr>
      <w:sz w:val="18"/>
      <w:szCs w:val="18"/>
    </w:rPr>
  </w:style>
  <w:style w:type="paragraph" w:customStyle="1" w:styleId="ZSD">
    <w:name w:val="ZS_D图表脚注说明"/>
    <w:basedOn w:val="a8"/>
    <w:qFormat/>
    <w:rsid w:val="0097055E"/>
    <w:pPr>
      <w:numPr>
        <w:numId w:val="11"/>
      </w:numPr>
      <w:snapToGrid w:val="0"/>
    </w:pPr>
    <w:rPr>
      <w:rFonts w:ascii="宋体"/>
      <w:sz w:val="18"/>
      <w:szCs w:val="18"/>
    </w:rPr>
  </w:style>
  <w:style w:type="paragraph" w:customStyle="1" w:styleId="ZSD3">
    <w:name w:val="ZS_D图的脚注"/>
    <w:next w:val="ZSA0"/>
    <w:qFormat/>
    <w:rsid w:val="0097055E"/>
    <w:pPr>
      <w:widowControl w:val="0"/>
      <w:ind w:leftChars="200" w:left="780" w:hangingChars="200" w:hanging="360"/>
      <w:jc w:val="both"/>
    </w:pPr>
    <w:rPr>
      <w:rFonts w:ascii="宋体"/>
      <w:sz w:val="18"/>
    </w:rPr>
  </w:style>
  <w:style w:type="paragraph" w:customStyle="1" w:styleId="affff0">
    <w:name w:val="文献分类号"/>
    <w:semiHidden/>
    <w:qFormat/>
    <w:rsid w:val="0097055E"/>
    <w:pPr>
      <w:framePr w:hSpace="180" w:vSpace="180" w:wrap="around" w:hAnchor="margin" w:y="1" w:anchorLock="1"/>
      <w:widowControl w:val="0"/>
      <w:textAlignment w:val="center"/>
    </w:pPr>
    <w:rPr>
      <w:rFonts w:ascii="黑体" w:eastAsia="黑体"/>
      <w:sz w:val="21"/>
      <w:szCs w:val="21"/>
    </w:rPr>
  </w:style>
  <w:style w:type="paragraph" w:customStyle="1" w:styleId="ZSD0">
    <w:name w:val="ZS_D表标题"/>
    <w:next w:val="ZSA0"/>
    <w:qFormat/>
    <w:rsid w:val="0097055E"/>
    <w:pPr>
      <w:numPr>
        <w:numId w:val="12"/>
      </w:numPr>
      <w:spacing w:beforeLines="50" w:afterLines="50"/>
      <w:jc w:val="center"/>
    </w:pPr>
    <w:rPr>
      <w:rFonts w:ascii="黑体" w:eastAsia="黑体"/>
      <w:sz w:val="21"/>
    </w:rPr>
  </w:style>
  <w:style w:type="paragraph" w:customStyle="1" w:styleId="affff1">
    <w:name w:val="正文公式编号制表符"/>
    <w:basedOn w:val="ZSA0"/>
    <w:next w:val="ZSA0"/>
    <w:semiHidden/>
    <w:qFormat/>
    <w:rsid w:val="0097055E"/>
    <w:pPr>
      <w:ind w:firstLineChars="0" w:firstLine="0"/>
    </w:pPr>
  </w:style>
  <w:style w:type="paragraph" w:customStyle="1" w:styleId="ZSD4">
    <w:name w:val="ZS_D图标题"/>
    <w:next w:val="ZSA0"/>
    <w:qFormat/>
    <w:rsid w:val="0097055E"/>
    <w:pPr>
      <w:spacing w:beforeLines="50" w:afterLines="50"/>
      <w:jc w:val="center"/>
    </w:pPr>
    <w:rPr>
      <w:rFonts w:ascii="黑体" w:eastAsia="黑体"/>
      <w:sz w:val="21"/>
    </w:rPr>
  </w:style>
  <w:style w:type="paragraph" w:customStyle="1" w:styleId="affff2">
    <w:name w:val="终结线"/>
    <w:basedOn w:val="a8"/>
    <w:semiHidden/>
    <w:qFormat/>
    <w:rsid w:val="0097055E"/>
    <w:pPr>
      <w:framePr w:hSpace="181" w:vSpace="181" w:wrap="around" w:vAnchor="text" w:hAnchor="margin" w:xAlign="center" w:y="285"/>
    </w:pPr>
  </w:style>
  <w:style w:type="paragraph" w:customStyle="1" w:styleId="affff3">
    <w:name w:val="其他发布日期"/>
    <w:basedOn w:val="afff0"/>
    <w:semiHidden/>
    <w:qFormat/>
    <w:rsid w:val="0097055E"/>
    <w:pPr>
      <w:framePr w:wrap="around" w:vAnchor="page" w:hAnchor="text" w:x="1419"/>
    </w:pPr>
  </w:style>
  <w:style w:type="paragraph" w:customStyle="1" w:styleId="affff4">
    <w:name w:val="其他实施日期"/>
    <w:basedOn w:val="affff"/>
    <w:semiHidden/>
    <w:qFormat/>
    <w:rsid w:val="0097055E"/>
    <w:pPr>
      <w:framePr w:wrap="around"/>
    </w:pPr>
  </w:style>
  <w:style w:type="paragraph" w:customStyle="1" w:styleId="23">
    <w:name w:val="封面标准名称2"/>
    <w:basedOn w:val="afff2"/>
    <w:semiHidden/>
    <w:qFormat/>
    <w:rsid w:val="0097055E"/>
    <w:pPr>
      <w:framePr w:wrap="around" w:y="4469"/>
      <w:spacing w:beforeLines="630"/>
    </w:pPr>
  </w:style>
  <w:style w:type="paragraph" w:customStyle="1" w:styleId="24">
    <w:name w:val="封面标准英文名称2"/>
    <w:basedOn w:val="afff3"/>
    <w:semiHidden/>
    <w:qFormat/>
    <w:rsid w:val="0097055E"/>
    <w:pPr>
      <w:framePr w:wrap="around" w:y="4469"/>
    </w:pPr>
  </w:style>
  <w:style w:type="paragraph" w:customStyle="1" w:styleId="25">
    <w:name w:val="封面一致性程度标识2"/>
    <w:basedOn w:val="afff4"/>
    <w:semiHidden/>
    <w:qFormat/>
    <w:rsid w:val="0097055E"/>
    <w:pPr>
      <w:framePr w:wrap="around" w:y="4469"/>
    </w:pPr>
  </w:style>
  <w:style w:type="paragraph" w:customStyle="1" w:styleId="26">
    <w:name w:val="封面标准文稿类别2"/>
    <w:basedOn w:val="afff5"/>
    <w:semiHidden/>
    <w:qFormat/>
    <w:rsid w:val="0097055E"/>
    <w:pPr>
      <w:framePr w:wrap="around" w:y="4469"/>
    </w:pPr>
  </w:style>
  <w:style w:type="paragraph" w:customStyle="1" w:styleId="27">
    <w:name w:val="封面标准文稿编辑信息2"/>
    <w:basedOn w:val="afff6"/>
    <w:semiHidden/>
    <w:qFormat/>
    <w:rsid w:val="0097055E"/>
    <w:pPr>
      <w:framePr w:wrap="around" w:y="4469"/>
    </w:pPr>
  </w:style>
  <w:style w:type="table" w:customStyle="1" w:styleId="ZSD5">
    <w:name w:val="ZS_D表 格式"/>
    <w:basedOn w:val="aa"/>
    <w:qFormat/>
    <w:rsid w:val="0097055E"/>
    <w:pPr>
      <w:spacing w:line="240" w:lineRule="atLeast"/>
    </w:pPr>
    <w:rPr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wordWrap/>
        <w:spacing w:beforeLines="0" w:beforeAutospacing="0" w:afterLines="0" w:afterAutospacing="0" w:line="240" w:lineRule="atLeast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eastAsia="宋体" w:hAnsi="Times New Roman"/>
        <w:b/>
        <w:i w:val="0"/>
        <w:color w:val="auto"/>
        <w:sz w:val="2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CCCCCC"/>
      </w:tcPr>
    </w:tblStylePr>
    <w:tblStylePr w:type="firstCol">
      <w:pPr>
        <w:wordWrap/>
        <w:spacing w:beforeLines="0" w:beforeAutospacing="0" w:afterLines="0" w:afterAutospacing="0" w:line="240" w:lineRule="atLeast"/>
        <w:ind w:leftChars="0" w:left="0" w:rightChars="0" w:right="0" w:firstLineChars="0" w:firstLine="0"/>
        <w:contextualSpacing w:val="0"/>
        <w:jc w:val="center"/>
        <w:outlineLvl w:val="9"/>
      </w:pPr>
      <w:rPr>
        <w:rFonts w:eastAsia="宋体"/>
        <w:sz w:val="21"/>
      </w:rPr>
    </w:tblStylePr>
  </w:style>
  <w:style w:type="paragraph" w:customStyle="1" w:styleId="ZSE10">
    <w:name w:val="ZS_E注_编号1级"/>
    <w:basedOn w:val="a"/>
    <w:qFormat/>
    <w:rsid w:val="0097055E"/>
    <w:pPr>
      <w:numPr>
        <w:numId w:val="0"/>
      </w:numPr>
    </w:pPr>
  </w:style>
  <w:style w:type="paragraph" w:customStyle="1" w:styleId="ZSE5">
    <w:name w:val="ZS_E题注"/>
    <w:basedOn w:val="af0"/>
    <w:qFormat/>
    <w:rsid w:val="0097055E"/>
  </w:style>
  <w:style w:type="paragraph" w:customStyle="1" w:styleId="ZSD6">
    <w:name w:val="ZS_D表 正文"/>
    <w:basedOn w:val="a8"/>
    <w:link w:val="ZSDChar"/>
    <w:qFormat/>
    <w:rsid w:val="0097055E"/>
    <w:pPr>
      <w:snapToGrid w:val="0"/>
      <w:spacing w:beforeLines="50" w:line="360" w:lineRule="auto"/>
    </w:pPr>
    <w:rPr>
      <w:rFonts w:hAnsi="宋体"/>
      <w:sz w:val="18"/>
      <w:szCs w:val="21"/>
    </w:rPr>
  </w:style>
  <w:style w:type="character" w:customStyle="1" w:styleId="ZSH3">
    <w:name w:val="ZS_H注释"/>
    <w:basedOn w:val="a9"/>
    <w:qFormat/>
    <w:rsid w:val="0097055E"/>
    <w:rPr>
      <w:i/>
      <w:color w:val="3366FF"/>
    </w:rPr>
  </w:style>
  <w:style w:type="paragraph" w:customStyle="1" w:styleId="TOC10">
    <w:name w:val="TOC 标题1"/>
    <w:basedOn w:val="1"/>
    <w:next w:val="a8"/>
    <w:uiPriority w:val="39"/>
    <w:semiHidden/>
    <w:unhideWhenUsed/>
    <w:qFormat/>
    <w:rsid w:val="0097055E"/>
    <w:pPr>
      <w:keepNext/>
      <w:keepLines/>
      <w:widowControl/>
      <w:numPr>
        <w:numId w:val="0"/>
      </w:numPr>
      <w:spacing w:before="480" w:afterLines="0" w:line="276" w:lineRule="auto"/>
      <w:outlineLvl w:val="9"/>
    </w:pPr>
    <w:rPr>
      <w:rFonts w:ascii="Cambria" w:eastAsia="宋体" w:hAnsi="Cambria"/>
      <w:b/>
      <w:bCs/>
      <w:color w:val="365F91"/>
      <w:sz w:val="28"/>
      <w:szCs w:val="28"/>
      <w:lang w:eastAsia="zh-CN"/>
    </w:rPr>
  </w:style>
  <w:style w:type="paragraph" w:customStyle="1" w:styleId="Default">
    <w:name w:val="Default"/>
    <w:qFormat/>
    <w:rsid w:val="0097055E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ffff5">
    <w:name w:val="缺省文本"/>
    <w:basedOn w:val="a8"/>
    <w:link w:val="Char"/>
    <w:qFormat/>
    <w:rsid w:val="0097055E"/>
    <w:pPr>
      <w:autoSpaceDE w:val="0"/>
      <w:autoSpaceDN w:val="0"/>
      <w:adjustRightInd w:val="0"/>
      <w:spacing w:line="360" w:lineRule="auto"/>
      <w:ind w:firstLine="1287"/>
      <w:jc w:val="left"/>
    </w:pPr>
    <w:rPr>
      <w:kern w:val="0"/>
      <w:sz w:val="24"/>
    </w:rPr>
  </w:style>
  <w:style w:type="character" w:customStyle="1" w:styleId="Char">
    <w:name w:val="缺省文本 Char"/>
    <w:basedOn w:val="a9"/>
    <w:link w:val="affff5"/>
    <w:qFormat/>
    <w:rsid w:val="0097055E"/>
    <w:rPr>
      <w:sz w:val="24"/>
      <w:szCs w:val="24"/>
    </w:rPr>
  </w:style>
  <w:style w:type="paragraph" w:customStyle="1" w:styleId="affff6">
    <w:name w:val="首行缩进"/>
    <w:basedOn w:val="a8"/>
    <w:qFormat/>
    <w:rsid w:val="0097055E"/>
    <w:pPr>
      <w:autoSpaceDE w:val="0"/>
      <w:autoSpaceDN w:val="0"/>
      <w:adjustRightInd w:val="0"/>
      <w:spacing w:line="360" w:lineRule="auto"/>
      <w:ind w:firstLine="720"/>
      <w:jc w:val="left"/>
    </w:pPr>
    <w:rPr>
      <w:rFonts w:ascii="宋体"/>
      <w:kern w:val="0"/>
      <w:szCs w:val="20"/>
    </w:rPr>
  </w:style>
  <w:style w:type="character" w:customStyle="1" w:styleId="af">
    <w:name w:val="批注文字 字符"/>
    <w:basedOn w:val="a9"/>
    <w:link w:val="ad"/>
    <w:semiHidden/>
    <w:qFormat/>
    <w:rsid w:val="0097055E"/>
    <w:rPr>
      <w:kern w:val="2"/>
      <w:sz w:val="21"/>
      <w:szCs w:val="24"/>
    </w:rPr>
  </w:style>
  <w:style w:type="character" w:customStyle="1" w:styleId="ae">
    <w:name w:val="批注主题 字符"/>
    <w:basedOn w:val="af"/>
    <w:link w:val="ac"/>
    <w:semiHidden/>
    <w:qFormat/>
    <w:rsid w:val="0097055E"/>
    <w:rPr>
      <w:b/>
      <w:bCs/>
      <w:kern w:val="2"/>
      <w:sz w:val="21"/>
      <w:szCs w:val="24"/>
    </w:rPr>
  </w:style>
  <w:style w:type="paragraph" w:styleId="affff7">
    <w:name w:val="List Paragraph"/>
    <w:basedOn w:val="a8"/>
    <w:uiPriority w:val="34"/>
    <w:qFormat/>
    <w:rsid w:val="0097055E"/>
    <w:pPr>
      <w:ind w:firstLineChars="200" w:firstLine="420"/>
    </w:pPr>
  </w:style>
  <w:style w:type="paragraph" w:customStyle="1" w:styleId="12">
    <w:name w:val="修订1"/>
    <w:hidden/>
    <w:uiPriority w:val="99"/>
    <w:semiHidden/>
    <w:qFormat/>
    <w:rsid w:val="0097055E"/>
    <w:rPr>
      <w:kern w:val="2"/>
      <w:sz w:val="21"/>
      <w:szCs w:val="24"/>
    </w:rPr>
  </w:style>
  <w:style w:type="character" w:customStyle="1" w:styleId="ZSDChar">
    <w:name w:val="ZS_D表 正文 Char"/>
    <w:link w:val="ZSD6"/>
    <w:qFormat/>
    <w:rsid w:val="0097055E"/>
    <w:rPr>
      <w:rFonts w:hAnsi="宋体"/>
      <w:kern w:val="2"/>
      <w:sz w:val="18"/>
      <w:szCs w:val="21"/>
    </w:rPr>
  </w:style>
  <w:style w:type="paragraph" w:customStyle="1" w:styleId="a6">
    <w:name w:val="四级条标题"/>
    <w:basedOn w:val="a5"/>
    <w:next w:val="a8"/>
    <w:qFormat/>
    <w:rsid w:val="0097055E"/>
    <w:pPr>
      <w:numPr>
        <w:ilvl w:val="5"/>
      </w:numPr>
    </w:pPr>
  </w:style>
  <w:style w:type="paragraph" w:customStyle="1" w:styleId="a5">
    <w:name w:val="三级条标题"/>
    <w:basedOn w:val="a4"/>
    <w:next w:val="af3"/>
    <w:qFormat/>
    <w:rsid w:val="0097055E"/>
    <w:pPr>
      <w:numPr>
        <w:ilvl w:val="4"/>
      </w:numPr>
      <w:spacing w:beforeLines="0" w:afterLines="0"/>
      <w:outlineLvl w:val="4"/>
    </w:pPr>
  </w:style>
  <w:style w:type="paragraph" w:customStyle="1" w:styleId="a4">
    <w:name w:val="二级条标题"/>
    <w:basedOn w:val="a3"/>
    <w:next w:val="af3"/>
    <w:qFormat/>
    <w:rsid w:val="0097055E"/>
    <w:pPr>
      <w:numPr>
        <w:ilvl w:val="3"/>
      </w:numPr>
      <w:ind w:left="0"/>
    </w:pPr>
  </w:style>
  <w:style w:type="paragraph" w:customStyle="1" w:styleId="a3">
    <w:name w:val="一级条标题"/>
    <w:basedOn w:val="a2"/>
    <w:next w:val="af3"/>
    <w:qFormat/>
    <w:rsid w:val="0097055E"/>
    <w:pPr>
      <w:numPr>
        <w:ilvl w:val="2"/>
      </w:numPr>
    </w:pPr>
  </w:style>
  <w:style w:type="paragraph" w:customStyle="1" w:styleId="a2">
    <w:name w:val="章标题"/>
    <w:next w:val="a8"/>
    <w:qFormat/>
    <w:rsid w:val="0097055E"/>
    <w:pPr>
      <w:numPr>
        <w:ilvl w:val="1"/>
        <w:numId w:val="13"/>
      </w:numPr>
      <w:spacing w:beforeLines="50" w:afterLines="50"/>
      <w:jc w:val="both"/>
      <w:outlineLvl w:val="1"/>
    </w:pPr>
    <w:rPr>
      <w:rFonts w:ascii="黑体" w:eastAsia="黑体"/>
      <w:sz w:val="21"/>
    </w:rPr>
  </w:style>
  <w:style w:type="paragraph" w:customStyle="1" w:styleId="a7">
    <w:name w:val="五级条标题"/>
    <w:basedOn w:val="a6"/>
    <w:next w:val="a8"/>
    <w:qFormat/>
    <w:rsid w:val="0097055E"/>
    <w:pPr>
      <w:numPr>
        <w:ilvl w:val="6"/>
      </w:numPr>
    </w:pPr>
  </w:style>
  <w:style w:type="paragraph" w:customStyle="1" w:styleId="a1">
    <w:name w:val="前言、引言标题"/>
    <w:next w:val="a8"/>
    <w:qFormat/>
    <w:rsid w:val="0097055E"/>
    <w:pPr>
      <w:numPr>
        <w:numId w:val="13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character" w:customStyle="1" w:styleId="ZSC2Char">
    <w:name w:val="ZS_C标题2级 Char"/>
    <w:link w:val="ZSC2"/>
    <w:qFormat/>
    <w:rsid w:val="0097055E"/>
    <w:rPr>
      <w:rFonts w:ascii="黑体" w:eastAsia="黑体"/>
      <w:sz w:val="21"/>
      <w:szCs w:val="21"/>
    </w:rPr>
  </w:style>
  <w:style w:type="paragraph" w:customStyle="1" w:styleId="211211">
    <w:name w:val="样式 标题 2标题 1.1编号标题2 + 段前: 1 行 段后: 1 行"/>
    <w:basedOn w:val="2"/>
    <w:qFormat/>
    <w:rsid w:val="0097055E"/>
    <w:pPr>
      <w:numPr>
        <w:ilvl w:val="0"/>
        <w:numId w:val="0"/>
      </w:numPr>
      <w:adjustRightInd w:val="0"/>
      <w:snapToGrid w:val="0"/>
      <w:spacing w:before="381" w:afterLines="0" w:line="360" w:lineRule="auto"/>
      <w:jc w:val="both"/>
    </w:pPr>
    <w:rPr>
      <w:rFonts w:eastAsia="宋体" w:cs="宋体"/>
      <w:b/>
      <w:bCs/>
      <w:kern w:val="2"/>
      <w:sz w:val="28"/>
      <w:lang w:eastAsia="zh-CN"/>
    </w:rPr>
  </w:style>
  <w:style w:type="character" w:customStyle="1" w:styleId="ZSB1Char">
    <w:name w:val="ZS_B编号1级 Char"/>
    <w:basedOn w:val="a9"/>
    <w:link w:val="ZSB10"/>
    <w:qFormat/>
    <w:rsid w:val="0097055E"/>
    <w:rPr>
      <w:rFonts w:ascii="宋体"/>
      <w:sz w:val="21"/>
    </w:rPr>
  </w:style>
  <w:style w:type="paragraph" w:customStyle="1" w:styleId="affff8">
    <w:name w:val="段"/>
    <w:qFormat/>
    <w:rsid w:val="0097055E"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af2">
    <w:name w:val="文档结构图 字符"/>
    <w:link w:val="af1"/>
    <w:uiPriority w:val="99"/>
    <w:qFormat/>
    <w:rsid w:val="0097055E"/>
    <w:rPr>
      <w:kern w:val="2"/>
      <w:sz w:val="21"/>
      <w:szCs w:val="24"/>
      <w:shd w:val="clear" w:color="auto" w:fill="000080"/>
    </w:rPr>
  </w:style>
  <w:style w:type="character" w:customStyle="1" w:styleId="af6">
    <w:name w:val="批注框文本 字符"/>
    <w:link w:val="af5"/>
    <w:semiHidden/>
    <w:qFormat/>
    <w:rsid w:val="0097055E"/>
    <w:rPr>
      <w:kern w:val="2"/>
      <w:sz w:val="18"/>
      <w:szCs w:val="18"/>
    </w:rPr>
  </w:style>
  <w:style w:type="paragraph" w:customStyle="1" w:styleId="13">
    <w:name w:val="列出段落1"/>
    <w:basedOn w:val="a8"/>
    <w:qFormat/>
    <w:rsid w:val="0097055E"/>
    <w:pPr>
      <w:ind w:firstLineChars="200" w:firstLine="420"/>
    </w:pPr>
    <w:rPr>
      <w:szCs w:val="21"/>
    </w:rPr>
  </w:style>
  <w:style w:type="character" w:customStyle="1" w:styleId="NUDTChar">
    <w:name w:val="NUDT正文 Char"/>
    <w:link w:val="NUDT"/>
    <w:uiPriority w:val="99"/>
    <w:qFormat/>
    <w:rsid w:val="0097055E"/>
    <w:rPr>
      <w:rFonts w:cs="宋体"/>
      <w:sz w:val="24"/>
      <w:szCs w:val="24"/>
    </w:rPr>
  </w:style>
  <w:style w:type="paragraph" w:customStyle="1" w:styleId="NUDT">
    <w:name w:val="NUDT正文"/>
    <w:basedOn w:val="a8"/>
    <w:link w:val="NUDTChar"/>
    <w:uiPriority w:val="99"/>
    <w:qFormat/>
    <w:rsid w:val="0097055E"/>
    <w:pPr>
      <w:adjustRightInd w:val="0"/>
      <w:spacing w:line="300" w:lineRule="auto"/>
      <w:ind w:firstLineChars="200" w:firstLine="200"/>
      <w:textAlignment w:val="baseline"/>
    </w:pPr>
    <w:rPr>
      <w:rFonts w:cs="宋体"/>
      <w:kern w:val="0"/>
      <w:sz w:val="24"/>
    </w:rPr>
  </w:style>
  <w:style w:type="paragraph" w:customStyle="1" w:styleId="adai">
    <w:name w:val="表格式_adai"/>
    <w:basedOn w:val="a8"/>
    <w:qFormat/>
    <w:rsid w:val="0097055E"/>
    <w:pPr>
      <w:numPr>
        <w:numId w:val="14"/>
      </w:numPr>
      <w:adjustRightInd w:val="0"/>
      <w:snapToGrid w:val="0"/>
      <w:spacing w:line="300" w:lineRule="auto"/>
      <w:jc w:val="center"/>
      <w:textAlignment w:val="baseline"/>
    </w:pPr>
    <w:rPr>
      <w:rFonts w:cs="宋体"/>
      <w:kern w:val="0"/>
      <w:szCs w:val="21"/>
    </w:rPr>
  </w:style>
  <w:style w:type="paragraph" w:customStyle="1" w:styleId="14">
    <w:name w:val="正文1"/>
    <w:qFormat/>
    <w:rsid w:val="0097055E"/>
    <w:pPr>
      <w:widowControl w:val="0"/>
      <w:adjustRightInd w:val="0"/>
      <w:spacing w:line="360" w:lineRule="atLeast"/>
      <w:textAlignment w:val="baseline"/>
    </w:pPr>
    <w:rPr>
      <w:rFonts w:ascii="宋体"/>
      <w:sz w:val="34"/>
      <w:szCs w:val="22"/>
    </w:rPr>
  </w:style>
  <w:style w:type="paragraph" w:customStyle="1" w:styleId="a0">
    <w:name w:val="字母编号列项（一级）"/>
    <w:basedOn w:val="a8"/>
    <w:qFormat/>
    <w:rsid w:val="0097055E"/>
    <w:pPr>
      <w:widowControl/>
      <w:numPr>
        <w:numId w:val="15"/>
      </w:numPr>
    </w:pPr>
    <w:rPr>
      <w:rFonts w:ascii="宋体" w:hint="eastAsia"/>
      <w:kern w:val="0"/>
      <w:szCs w:val="20"/>
    </w:rPr>
  </w:style>
  <w:style w:type="paragraph" w:customStyle="1" w:styleId="TableParagraph">
    <w:name w:val="Table Paragraph"/>
    <w:basedOn w:val="a8"/>
    <w:uiPriority w:val="1"/>
    <w:qFormat/>
    <w:rsid w:val="00D3588F"/>
  </w:style>
  <w:style w:type="paragraph" w:customStyle="1" w:styleId="xmsonormal">
    <w:name w:val="x_msonormal"/>
    <w:basedOn w:val="a8"/>
    <w:qFormat/>
    <w:rsid w:val="00B164A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CharCharCharCharCharCharCharCharCharCharChar">
    <w:name w:val="标题 2 Char Char Char Char Char Char Char Char Char Char Char"/>
    <w:qFormat/>
    <w:rsid w:val="00816225"/>
    <w:rPr>
      <w:rFonts w:ascii="Arial" w:eastAsia="黑体" w:hAnsi="Arial" w:cs="Times New Roman"/>
      <w:b/>
      <w:bCs/>
      <w:kern w:val="2"/>
      <w:sz w:val="32"/>
      <w:szCs w:val="32"/>
      <w:lang w:val="en-US" w:eastAsia="zh-CN" w:bidi="ar-SA"/>
    </w:rPr>
  </w:style>
  <w:style w:type="paragraph" w:customStyle="1" w:styleId="28">
    <w:name w:val="正文2"/>
    <w:qFormat/>
    <w:rsid w:val="009B5E36"/>
    <w:pPr>
      <w:widowControl w:val="0"/>
      <w:adjustRightInd w:val="0"/>
      <w:spacing w:line="360" w:lineRule="atLeast"/>
      <w:textAlignment w:val="baseline"/>
    </w:pPr>
    <w:rPr>
      <w:rFonts w:ascii="宋体" w:hAnsi="Calibri"/>
      <w:sz w:val="34"/>
      <w:szCs w:val="22"/>
    </w:rPr>
  </w:style>
  <w:style w:type="paragraph" w:customStyle="1" w:styleId="CMMI">
    <w:name w:val="CMMI正文"/>
    <w:basedOn w:val="a8"/>
    <w:qFormat/>
    <w:rsid w:val="007D02F6"/>
    <w:pPr>
      <w:spacing w:line="360" w:lineRule="auto"/>
      <w:ind w:leftChars="150" w:left="150" w:firstLineChars="200" w:firstLine="200"/>
      <w:jc w:val="left"/>
    </w:pPr>
    <w:rPr>
      <w:rFonts w:ascii="宋体" w:hAnsi="Calibri"/>
      <w:kern w:val="0"/>
      <w:sz w:val="3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0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4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15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306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29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65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8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08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5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footer" Target="footer7.xml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5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image" Target="media/image5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header" Target="header6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2823;&#32434;&#12289;&#31243;&#24207;&#12289;&#25351;&#23548;&#20070;&#12289;&#27169;&#26495;&#12289;&#26679;&#20363;&#12289;&#26816;&#26597;&#21333;\&#22522;&#30784;&#27169;&#26495;\&#22522;&#30784;&#27169;&#26495;-&#26377;&#23553;&#39029;&#25216;&#26415;&#25991;&#26723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2C51E81-32DE-414D-B2A1-1EBFA0E9C9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基础模板-有封页技术文档模板</Template>
  <TotalTime>262</TotalTime>
  <Pages>14</Pages>
  <Words>1584</Words>
  <Characters>9033</Characters>
  <Application>Microsoft Office Word</Application>
  <DocSecurity>0</DocSecurity>
  <Lines>75</Lines>
  <Paragraphs>21</Paragraphs>
  <ScaleCrop>false</ScaleCrop>
  <Company>zle</Company>
  <LinksUpToDate>false</LinksUpToDate>
  <CharactersWithSpaces>10596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subject/>
  <dc:creator>20030020</dc:creator>
  <cp:keywords/>
  <dc:description/>
  <cp:lastModifiedBy>KUNYUAN WEI</cp:lastModifiedBy>
  <cp:revision>21</cp:revision>
  <cp:lastPrinted>2024-06-20T02:15:00Z</cp:lastPrinted>
  <dcterms:created xsi:type="dcterms:W3CDTF">2024-06-19T06:50:00Z</dcterms:created>
  <dcterms:modified xsi:type="dcterms:W3CDTF">2025-10-17T02:15:00Z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2052-10.8.2.6613</vt:lpwstr>
  </property>
</Properties>
</file>